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C04" w:rsidRDefault="000355D4">
      <w:r>
        <w:rPr>
          <w:noProof/>
          <w:lang w:eastAsia="it-IT"/>
        </w:rPr>
        <w:drawing>
          <wp:anchor distT="0" distB="0" distL="114300" distR="114300" simplePos="0" relativeHeight="251657216" behindDoc="1" locked="0" layoutInCell="1" allowOverlap="1" wp14:anchorId="16B87CBF" wp14:editId="3E96586B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7555230" cy="3348990"/>
            <wp:effectExtent l="0" t="0" r="7620" b="3810"/>
            <wp:wrapNone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for-report-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3348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2165" w:type="dxa"/>
        <w:tblInd w:w="-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12165"/>
      </w:tblGrid>
      <w:tr w:rsidR="00021C04" w:rsidRPr="000355D4" w:rsidTr="000355D4">
        <w:trPr>
          <w:trHeight w:val="7553"/>
        </w:trPr>
        <w:tc>
          <w:tcPr>
            <w:tcW w:w="12165" w:type="dxa"/>
          </w:tcPr>
          <w:p w:rsidR="000355D4" w:rsidRDefault="000355D4" w:rsidP="00D76AB2">
            <w:pPr>
              <w:ind w:left="720"/>
              <w:rPr>
                <w:rFonts w:asciiTheme="majorHAnsi" w:eastAsiaTheme="majorEastAsia" w:hAnsiTheme="majorHAnsi" w:cstheme="majorBidi"/>
                <w:color w:val="FF0000"/>
                <w:spacing w:val="-10"/>
                <w:kern w:val="28"/>
                <w:sz w:val="96"/>
                <w:szCs w:val="84"/>
                <w:lang w:val="en-US"/>
              </w:rPr>
            </w:pPr>
          </w:p>
          <w:p w:rsidR="000355D4" w:rsidRDefault="000355D4" w:rsidP="00D76AB2">
            <w:pPr>
              <w:ind w:left="720"/>
              <w:rPr>
                <w:rFonts w:asciiTheme="majorHAnsi" w:eastAsiaTheme="majorEastAsia" w:hAnsiTheme="majorHAnsi" w:cstheme="majorBidi"/>
                <w:color w:val="FF0000"/>
                <w:spacing w:val="-10"/>
                <w:kern w:val="28"/>
                <w:sz w:val="96"/>
                <w:szCs w:val="84"/>
                <w:lang w:val="en-US"/>
              </w:rPr>
            </w:pPr>
          </w:p>
          <w:p w:rsidR="000355D4" w:rsidRDefault="000A688D" w:rsidP="00D76AB2">
            <w:pPr>
              <w:ind w:left="720"/>
              <w:rPr>
                <w:rFonts w:asciiTheme="majorHAnsi" w:eastAsiaTheme="majorEastAsia" w:hAnsiTheme="majorHAnsi" w:cstheme="majorBidi"/>
                <w:color w:val="FF0000"/>
                <w:spacing w:val="-10"/>
                <w:kern w:val="28"/>
                <w:sz w:val="96"/>
                <w:szCs w:val="84"/>
                <w:lang w:val="en-US"/>
              </w:rPr>
            </w:pPr>
            <w:r w:rsidRPr="000355D4">
              <w:rPr>
                <w:noProof/>
                <w:lang w:eastAsia="it-IT"/>
              </w:rPr>
              <mc:AlternateContent>
                <mc:Choice Requires="wpg">
                  <w:drawing>
                    <wp:inline distT="0" distB="0" distL="0" distR="0" wp14:anchorId="6F65097D" wp14:editId="1229ED22">
                      <wp:extent cx="6657975" cy="8046720"/>
                      <wp:effectExtent l="0" t="0" r="9525" b="0"/>
                      <wp:docPr id="9" name="Gruppo 9" descr="Titolo e testo&#10;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57975" cy="8046720"/>
                                <a:chOff x="0" y="3566251"/>
                                <a:chExt cx="6657975" cy="6983599"/>
                              </a:xfrm>
                            </wpg:grpSpPr>
                            <wps:wsp>
                              <wps:cNvPr id="6" name="Casella di testo 6"/>
                              <wps:cNvSpPr txBox="1"/>
                              <wps:spPr>
                                <a:xfrm>
                                  <a:off x="76191" y="3566251"/>
                                  <a:ext cx="3215649" cy="10521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0A688D" w:rsidRPr="000A688D" w:rsidRDefault="000A688D" w:rsidP="000A688D">
                                    <w:pPr>
                                      <w:pStyle w:val="Titolo"/>
                                      <w:rPr>
                                        <w:color w:val="FF0000"/>
                                        <w:sz w:val="72"/>
                                        <w:szCs w:val="84"/>
                                        <w:lang w:val="en-US"/>
                                      </w:rPr>
                                    </w:pPr>
                                    <w:r w:rsidRPr="000A688D">
                                      <w:rPr>
                                        <w:color w:val="FF0000"/>
                                        <w:sz w:val="72"/>
                                        <w:szCs w:val="84"/>
                                        <w:lang w:val="en-US"/>
                                      </w:rPr>
                                      <w:t>WEB-APP</w:t>
                                    </w:r>
                                  </w:p>
                                  <w:p w:rsidR="000A688D" w:rsidRPr="009C303C" w:rsidRDefault="000A688D" w:rsidP="000A688D">
                                    <w:pPr>
                                      <w:pStyle w:val="Titolo"/>
                                      <w:rPr>
                                        <w:b/>
                                        <w:color w:val="70AD47"/>
                                        <w:spacing w:val="10"/>
                                        <w:sz w:val="56"/>
                                        <w14:glow w14:rad="38100">
                                          <w14:schemeClr w14:val="accent1">
                                            <w14:alpha w14:val="60000"/>
                                          </w14:schemeClr>
                                        </w14:glow>
                                        <w14:textOutline w14:w="9525" w14:cap="flat" w14:cmpd="sng" w14:algn="ctr">
                                          <w14:solidFill>
                                            <w14:schemeClr w14:val="accent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solidFill>
                                            <w14:srgbClr w14:val="70AD47">
                                              <w14:tint w14:val="1000"/>
                                            </w14:srgbClr>
                                          </w14:solidFill>
                                        </w14:textFill>
                                      </w:rPr>
                                    </w:pPr>
                                    <w:r w:rsidRPr="009C303C">
                                      <w:rPr>
                                        <w:b/>
                                        <w:color w:val="70AD47"/>
                                        <w:spacing w:val="10"/>
                                        <w:sz w:val="56"/>
                                        <w:lang w:bidi="it-IT"/>
                                        <w14:glow w14:rad="38100">
                                          <w14:schemeClr w14:val="accent1">
                                            <w14:alpha w14:val="60000"/>
                                          </w14:schemeClr>
                                        </w14:glow>
                                        <w14:textOutline w14:w="9525" w14:cap="flat" w14:cmpd="sng" w14:algn="ctr">
                                          <w14:solidFill>
                                            <w14:schemeClr w14:val="accent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solidFill>
                                            <w14:srgbClr w14:val="70AD47">
                                              <w14:tint w14:val="1000"/>
                                            </w14:srgbClr>
                                          </w14:solidFill>
                                        </w14:textFill>
                                      </w:rPr>
                                      <w:t>BRESCIA CITY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Casella di testo 8"/>
                              <wps:cNvSpPr txBox="1"/>
                              <wps:spPr>
                                <a:xfrm>
                                  <a:off x="0" y="4568159"/>
                                  <a:ext cx="6657975" cy="598169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0A688D" w:rsidRPr="00033448" w:rsidRDefault="000A688D" w:rsidP="000A688D">
                                    <w:pPr>
                                      <w:spacing w:after="0"/>
                                      <w:rPr>
                                        <w:b/>
                                        <w:color w:val="70AD47" w:themeColor="accent6"/>
                                        <w:lang w:val="en-GB" w:bidi="it-IT"/>
                                      </w:rPr>
                                    </w:pPr>
                                    <w:r w:rsidRPr="00033448">
                                      <w:rPr>
                                        <w:b/>
                                        <w:color w:val="70AD47" w:themeColor="accent6"/>
                                        <w:sz w:val="24"/>
                                        <w:lang w:val="en-GB" w:bidi="it-IT"/>
                                      </w:rPr>
                                      <w:t>INTRODUZIONE</w:t>
                                    </w:r>
                                    <w:r w:rsidRPr="00033448">
                                      <w:rPr>
                                        <w:b/>
                                        <w:color w:val="70AD47" w:themeColor="accent6"/>
                                        <w:lang w:val="en-GB" w:bidi="it-IT"/>
                                      </w:rPr>
                                      <w:t>: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lang w:bidi="it-IT"/>
                                      </w:rPr>
                                    </w:pPr>
                                    <w:r w:rsidRPr="00EC0E00">
                                      <w:rPr>
                                        <w:lang w:bidi="it-IT"/>
                                      </w:rPr>
                                      <w:t>La web-app che abbiamo sviluppato</w:t>
                                    </w:r>
                                    <w:r>
                                      <w:rPr>
                                        <w:lang w:bidi="it-IT"/>
                                      </w:rPr>
                                      <w:t xml:space="preserve"> permette ai turisti che vogliono venire a visitare Brescia di avere una breve introduzione con le principali informazioni riguardanti Brescia, inoltre mettiamo a disposizione 3 mappe: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lang w:bidi="it-IT"/>
                                      </w:rPr>
                                      <w:t xml:space="preserve">Una mappa per le </w:t>
                                    </w:r>
                                    <w:r w:rsidRPr="00EC0E00">
                                      <w:rPr>
                                        <w:lang w:bidi="it-IT"/>
                                      </w:rPr>
                                      <w:t xml:space="preserve">ZTL </w:t>
                                    </w:r>
                                    <w:r>
                                      <w:rPr>
                                        <w:lang w:bidi="it-IT"/>
                                      </w:rPr>
                                      <w:t xml:space="preserve">presenti a Brescia, questa </w:t>
                                    </w:r>
                                    <w:r w:rsidRPr="00EC0E00">
                                      <w:rPr>
                                        <w:lang w:bidi="it-IT"/>
                                      </w:rPr>
                                      <w:t>ci mostrerà le aree delle ZTL di Brescia evidenziate e con dei marker ci mostrerà i varchi di esse</w:t>
                                    </w:r>
                                    <w:r>
                                      <w:rPr>
                                        <w:lang w:bidi="it-IT"/>
                                      </w:rPr>
                                      <w:t xml:space="preserve">.   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lang w:bidi="it-IT"/>
                                      </w:rPr>
                                      <w:t>Una mappa per gli Hot-Spot Wi-Fi presenti a Brescia e questa</w:t>
                                    </w:r>
                                    <w:r w:rsidRPr="009C303C">
                                      <w:rPr>
                                        <w:lang w:bidi="it-IT"/>
                                      </w:rPr>
                                      <w:t xml:space="preserve"> ci mostrerà le aree di </w:t>
                                    </w:r>
                                    <w:r>
                                      <w:rPr>
                                        <w:lang w:bidi="it-IT"/>
                                      </w:rPr>
                                      <w:t>Brescia dove è presente la connessione Wi-Fi utilizzabile gratui</w:t>
                                    </w:r>
                                    <w:r w:rsidRPr="009C303C">
                                      <w:rPr>
                                        <w:lang w:bidi="it-IT"/>
                                      </w:rPr>
                                      <w:t>tamente</w:t>
                                    </w:r>
                                    <w:r>
                                      <w:rPr>
                                        <w:lang w:bidi="it-IT"/>
                                      </w:rPr>
                                      <w:t>.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lang w:bidi="it-IT"/>
                                      </w:rPr>
                                      <w:t xml:space="preserve">Tutti gli Hot-Spot sono segnalati da appositi cartelli informativi che indicano le modalità di accesso al servizio Wi-Fi, mentre per ottenere la password di accesso basta inviare un SMS al numero +39 342 4112665. Dopo aver effettuato la prima registrazione il dispositivo si collega automaticamente alla rete “Brescia Wi-Fi”. 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lang w:bidi="it-IT"/>
                                      </w:rPr>
                                      <w:t>Una mappa complessiva che permette di vedere dei posti da visitare, dei posti dove mangiare, dei posti dove dormire e dei posti dove parcheggiare tramite dei marker, e utilizzando un selettore si può selezionare cosa far vedere sulla mappa.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lang w:bidi="it-IT"/>
                                      </w:rPr>
                                    </w:pP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b/>
                                        <w:color w:val="70AD47" w:themeColor="accent6"/>
                                        <w:lang w:bidi="it-IT"/>
                                      </w:rPr>
                                    </w:pPr>
                                    <w:r w:rsidRPr="00033448">
                                      <w:rPr>
                                        <w:b/>
                                        <w:color w:val="70AD47" w:themeColor="accent6"/>
                                        <w:lang w:bidi="it-IT"/>
                                      </w:rPr>
                                      <w:t>ANALISI/SPECIFICA DEI REQUISITI: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 w:rsidRPr="00033448"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P</w:t>
                                    </w: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er l’analisi/specifica dei requisiti ci siamo affidati a 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Trello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, </w:t>
                                    </w:r>
                                    <w:r w:rsidRPr="000355D4"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un software gestionale in stile </w:t>
                                    </w:r>
                                    <w:proofErr w:type="spellStart"/>
                                    <w:r w:rsidRPr="000355D4"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Kanban</w:t>
                                    </w:r>
                                    <w:proofErr w:type="spellEnd"/>
                                    <w:r w:rsidRPr="000355D4"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 basato sul web</w:t>
                                    </w: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.</w:t>
                                    </w:r>
                                  </w:p>
                                  <w:p w:rsidR="000A688D" w:rsidRPr="00033448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Ecco il link per vedere il modello sviluppato: </w:t>
                                    </w:r>
                                    <w:hyperlink r:id="rId6" w:history="1">
                                      <w:r w:rsidRPr="00662C6A">
                                        <w:rPr>
                                          <w:rStyle w:val="Collegamentoipertestuale"/>
                                          <w:lang w:bidi="it-IT"/>
                                        </w:rPr>
                                        <w:t>https://trello.com/invite/b/5uFayLXx/ATTI7a48fc968dab9a335db01f64c5501d4243E71323/mappa-interattiva-utilita</w:t>
                                      </w:r>
                                    </w:hyperlink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 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b/>
                                        <w:color w:val="70AD47" w:themeColor="accent6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70AD47" w:themeColor="accent6"/>
                                        <w:lang w:bidi="it-IT"/>
                                      </w:rPr>
                                      <w:t>DESIGN DELL’INTERFACCIA UTENTE</w:t>
                                    </w:r>
                                    <w:r w:rsidRPr="00033448">
                                      <w:rPr>
                                        <w:b/>
                                        <w:color w:val="70AD47" w:themeColor="accent6"/>
                                        <w:lang w:bidi="it-IT"/>
                                      </w:rPr>
                                      <w:t>: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 w:rsidRPr="000355D4"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Per </w:t>
                                    </w: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il design dell’interfaccia utente abbiamo utilizzato 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Figma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, </w:t>
                                    </w:r>
                                    <w:r w:rsidRPr="000355D4"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un editor di grafica vettoriale e uno strumento di proto</w:t>
                                    </w: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tipazione </w:t>
                                    </w:r>
                                    <w:r w:rsidRPr="000355D4"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principalmente basato sul Web</w:t>
                                    </w: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.</w:t>
                                    </w:r>
                                  </w:p>
                                  <w:p w:rsidR="000A688D" w:rsidRPr="000355D4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Ecco il link per vedere un’anteprima dell’interfaccia utente: </w:t>
                                    </w:r>
                                    <w:hyperlink r:id="rId7" w:history="1">
                                      <w:r w:rsidRPr="00662C6A">
                                        <w:rPr>
                                          <w:rStyle w:val="Collegamentoipertestuale"/>
                                          <w:lang w:bidi="it-IT"/>
                                        </w:rPr>
                                        <w:t>https://www.figma.com/file/c2AfAPLjfzS0RXpeL3X1mq/BRESCIA-CITY?type=design&amp;node-id=0%3A1&amp;mode=design&amp;t=Vum8ybxEpoXiXIDR-1</w:t>
                                      </w:r>
                                    </w:hyperlink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 </w:t>
                                    </w:r>
                                  </w:p>
                                  <w:p w:rsidR="000A688D" w:rsidRPr="000355D4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 w:rsidRPr="000355D4"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                    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b/>
                                        <w:color w:val="70AD47" w:themeColor="accent6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70AD47" w:themeColor="accent6"/>
                                        <w:lang w:bidi="it-IT"/>
                                      </w:rPr>
                                      <w:t>ARCHITTETTURA DELLA WEB-APP: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La web-app è strutturata su 4 pagine principali: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-Homepage: contenente la descrizione di Brescia e i link per le varie mappe.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-Mappa complessiva: contenente la mappa con i marker dei punti d’interesse, il menu per la selezione dei filtri della mappa e un collegamento per tornare alla homepage.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-Mappa ZTL: contenente la mappa con le aree delle ZTL, i marker dei varchi e il link per tornare alla homepage. 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-Mappa Hot-Spot: contenente la mappa con i marker dove è presente l’Hot-Spot Wi-Fi e il link per tornare alla homepage.</w:t>
                                    </w:r>
                                  </w:p>
                                  <w:p w:rsidR="000A688D" w:rsidRDefault="000A688D" w:rsidP="000A688D">
                                    <w:pPr>
                                      <w:spacing w:after="0"/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Nelle varie pagine è stata sviluppata una 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>sidebar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  <w:lang w:bidi="it-IT"/>
                                      </w:rPr>
                                      <w:t xml:space="preserve"> che permette la navigazione tra le varie pagine.</w:t>
                                    </w:r>
                                  </w:p>
                                  <w:p w:rsidR="000A688D" w:rsidRDefault="000A688D" w:rsidP="000A688D"/>
                                  <w:p w:rsidR="000A688D" w:rsidRDefault="000A688D" w:rsidP="000A688D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65097D" id="Gruppo 9" o:spid="_x0000_s1026" alt="Titolo e testo&#10;" style="width:524.25pt;height:633.6pt;mso-position-horizontal-relative:char;mso-position-vertical-relative:line" coordorigin=",35662" coordsize="66579,69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asella di testo 6" o:spid="_x0000_s1027" type="#_x0000_t202" style="position:absolute;left:761;top:35662;width:32157;height:10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" fillcolor="#ffe599 [1303]" stroked="f" strokeweight=".5pt">
                        <v:textbox>
                          <w:txbxContent>
                            <w:p w:rsidR="000A688D" w:rsidRPr="000A688D" w:rsidRDefault="000A688D" w:rsidP="000A688D">
                              <w:pPr>
                                <w:pStyle w:val="Titolo"/>
                                <w:rPr>
                                  <w:color w:val="FF0000"/>
                                  <w:sz w:val="72"/>
                                  <w:szCs w:val="84"/>
                                  <w:lang w:val="en-US"/>
                                </w:rPr>
                              </w:pPr>
                              <w:r w:rsidRPr="000A688D">
                                <w:rPr>
                                  <w:color w:val="FF0000"/>
                                  <w:sz w:val="72"/>
                                  <w:szCs w:val="84"/>
                                  <w:lang w:val="en-US"/>
                                </w:rPr>
                                <w:t>WEB-APP</w:t>
                              </w:r>
                            </w:p>
                            <w:p w:rsidR="000A688D" w:rsidRPr="009C303C" w:rsidRDefault="000A688D" w:rsidP="000A688D">
                              <w:pPr>
                                <w:pStyle w:val="Titolo"/>
                                <w:rPr>
                                  <w:b/>
                                  <w:color w:val="70AD47"/>
                                  <w:spacing w:val="10"/>
                                  <w:sz w:val="56"/>
                                  <w14:glow w14:rad="38100">
                                    <w14:schemeClr w14:val="accent1">
                                      <w14:alpha w14:val="60000"/>
                                    </w14:schemeClr>
                                  </w14:glow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70AD47">
                                        <w14:tint w14:val="1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9C303C">
                                <w:rPr>
                                  <w:b/>
                                  <w:color w:val="70AD47"/>
                                  <w:spacing w:val="10"/>
                                  <w:sz w:val="56"/>
                                  <w:lang w:bidi="it-IT"/>
                                  <w14:glow w14:rad="38100">
                                    <w14:schemeClr w14:val="accent1">
                                      <w14:alpha w14:val="60000"/>
                                    </w14:schemeClr>
                                  </w14:glow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70AD47">
                                        <w14:tint w14:val="1000"/>
                                      </w14:srgbClr>
                                    </w14:solidFill>
                                  </w14:textFill>
                                </w:rPr>
                                <w:t>BRESCIA CITY</w:t>
                              </w:r>
                            </w:p>
                          </w:txbxContent>
                        </v:textbox>
                      </v:shape>
                      <v:shape id="Casella di testo 8" o:spid="_x0000_s1028" type="#_x0000_t202" style="position:absolute;top:45681;width:66579;height:5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      <v:textbox>
                          <w:txbxContent>
                            <w:p w:rsidR="000A688D" w:rsidRPr="00033448" w:rsidRDefault="000A688D" w:rsidP="000A688D">
                              <w:pPr>
                                <w:spacing w:after="0"/>
                                <w:rPr>
                                  <w:b/>
                                  <w:color w:val="70AD47" w:themeColor="accent6"/>
                                  <w:lang w:val="en-GB" w:bidi="it-IT"/>
                                </w:rPr>
                              </w:pPr>
                              <w:r w:rsidRPr="00033448">
                                <w:rPr>
                                  <w:b/>
                                  <w:color w:val="70AD47" w:themeColor="accent6"/>
                                  <w:sz w:val="24"/>
                                  <w:lang w:val="en-GB" w:bidi="it-IT"/>
                                </w:rPr>
                                <w:t>INTRODUZIONE</w:t>
                              </w:r>
                              <w:r w:rsidRPr="00033448">
                                <w:rPr>
                                  <w:b/>
                                  <w:color w:val="70AD47" w:themeColor="accent6"/>
                                  <w:lang w:val="en-GB" w:bidi="it-IT"/>
                                </w:rPr>
                                <w:t>: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lang w:bidi="it-IT"/>
                                </w:rPr>
                              </w:pPr>
                              <w:r w:rsidRPr="00EC0E00">
                                <w:rPr>
                                  <w:lang w:bidi="it-IT"/>
                                </w:rPr>
                                <w:t>La web-app che abbiamo sviluppato</w:t>
                              </w:r>
                              <w:r>
                                <w:rPr>
                                  <w:lang w:bidi="it-IT"/>
                                </w:rPr>
                                <w:t xml:space="preserve"> permette ai turisti che vogliono venire a visitare Brescia di avere una breve introduzione con le principali informazioni riguardanti Brescia, inoltre mettiamo a disposizione 3 mappe: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lang w:bidi="it-IT"/>
                                </w:rPr>
                              </w:pPr>
                              <w:r>
                                <w:rPr>
                                  <w:lang w:bidi="it-IT"/>
                                </w:rPr>
                                <w:t xml:space="preserve">Una mappa per le </w:t>
                              </w:r>
                              <w:r w:rsidRPr="00EC0E00">
                                <w:rPr>
                                  <w:lang w:bidi="it-IT"/>
                                </w:rPr>
                                <w:t xml:space="preserve">ZTL </w:t>
                              </w:r>
                              <w:r>
                                <w:rPr>
                                  <w:lang w:bidi="it-IT"/>
                                </w:rPr>
                                <w:t xml:space="preserve">presenti a Brescia, questa </w:t>
                              </w:r>
                              <w:r w:rsidRPr="00EC0E00">
                                <w:rPr>
                                  <w:lang w:bidi="it-IT"/>
                                </w:rPr>
                                <w:t>ci mostrerà le aree delle ZTL di Brescia evidenziate e con dei marker ci mostrerà i varchi di esse</w:t>
                              </w:r>
                              <w:r>
                                <w:rPr>
                                  <w:lang w:bidi="it-IT"/>
                                </w:rPr>
                                <w:t xml:space="preserve">.   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lang w:bidi="it-IT"/>
                                </w:rPr>
                              </w:pPr>
                              <w:r>
                                <w:rPr>
                                  <w:lang w:bidi="it-IT"/>
                                </w:rPr>
                                <w:t>Una mappa per gli Hot-Spot Wi-Fi presenti a Brescia e questa</w:t>
                              </w:r>
                              <w:r w:rsidRPr="009C303C">
                                <w:rPr>
                                  <w:lang w:bidi="it-IT"/>
                                </w:rPr>
                                <w:t xml:space="preserve"> ci mostrerà le aree di </w:t>
                              </w:r>
                              <w:r>
                                <w:rPr>
                                  <w:lang w:bidi="it-IT"/>
                                </w:rPr>
                                <w:t>Brescia dove è presente la connessione Wi-Fi utilizzabile gratui</w:t>
                              </w:r>
                              <w:r w:rsidRPr="009C303C">
                                <w:rPr>
                                  <w:lang w:bidi="it-IT"/>
                                </w:rPr>
                                <w:t>tamente</w:t>
                              </w:r>
                              <w:r>
                                <w:rPr>
                                  <w:lang w:bidi="it-IT"/>
                                </w:rPr>
                                <w:t>.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lang w:bidi="it-IT"/>
                                </w:rPr>
                              </w:pPr>
                              <w:r>
                                <w:rPr>
                                  <w:lang w:bidi="it-IT"/>
                                </w:rPr>
                                <w:t xml:space="preserve">Tutti gli Hot-Spot sono segnalati da appositi cartelli informativi che indicano le modalità di accesso al servizio Wi-Fi, mentre per ottenere la password di accesso basta inviare un SMS al numero +39 342 4112665. Dopo aver effettuato la prima registrazione il dispositivo si collega automaticamente alla rete “Brescia Wi-Fi”. 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lang w:bidi="it-IT"/>
                                </w:rPr>
                              </w:pPr>
                              <w:r>
                                <w:rPr>
                                  <w:lang w:bidi="it-IT"/>
                                </w:rPr>
                                <w:t>Una mappa complessiva che permette di vedere dei posti da visitare, dei posti dove mangiare, dei posti dove dormire e dei posti dove parcheggiare tramite dei marker, e utilizzando un selettore si può selezionare cosa far vedere sulla mappa.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lang w:bidi="it-IT"/>
                                </w:rPr>
                              </w:pP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b/>
                                  <w:color w:val="70AD47" w:themeColor="accent6"/>
                                  <w:lang w:bidi="it-IT"/>
                                </w:rPr>
                              </w:pPr>
                              <w:r w:rsidRPr="00033448">
                                <w:rPr>
                                  <w:b/>
                                  <w:color w:val="70AD47" w:themeColor="accent6"/>
                                  <w:lang w:bidi="it-IT"/>
                                </w:rPr>
                                <w:t>ANALISI/SPECIFICA DEI REQUISITI: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 w:rsidRPr="00033448">
                                <w:rPr>
                                  <w:color w:val="000000" w:themeColor="text1"/>
                                  <w:lang w:bidi="it-IT"/>
                                </w:rPr>
                                <w:t>P</w:t>
                              </w: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er l’analisi/specifica dei requisiti ci siamo affidati a 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>Trello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, </w:t>
                              </w:r>
                              <w:r w:rsidRPr="000355D4"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un software gestionale in stile </w:t>
                              </w:r>
                              <w:proofErr w:type="spellStart"/>
                              <w:r w:rsidRPr="000355D4">
                                <w:rPr>
                                  <w:color w:val="000000" w:themeColor="text1"/>
                                  <w:lang w:bidi="it-IT"/>
                                </w:rPr>
                                <w:t>Kanban</w:t>
                              </w:r>
                              <w:proofErr w:type="spellEnd"/>
                              <w:r w:rsidRPr="000355D4"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 basato sul web</w:t>
                              </w: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>.</w:t>
                              </w:r>
                            </w:p>
                            <w:p w:rsidR="000A688D" w:rsidRPr="00033448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Ecco il link per vedere il modello sviluppato: </w:t>
                              </w:r>
                              <w:hyperlink r:id="rId8" w:history="1">
                                <w:r w:rsidRPr="00662C6A">
                                  <w:rPr>
                                    <w:rStyle w:val="Collegamentoipertestuale"/>
                                    <w:lang w:bidi="it-IT"/>
                                  </w:rPr>
                                  <w:t>https://trello.com/invite/b/5uFayLXx/ATTI7a48fc968dab9a335db01f64c5501d4243E71323/mappa-interattiva-utilita</w:t>
                                </w:r>
                              </w:hyperlink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 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b/>
                                  <w:color w:val="70AD47" w:themeColor="accent6"/>
                                  <w:lang w:bidi="it-IT"/>
                                </w:rPr>
                              </w:pPr>
                              <w:r>
                                <w:rPr>
                                  <w:b/>
                                  <w:color w:val="70AD47" w:themeColor="accent6"/>
                                  <w:lang w:bidi="it-IT"/>
                                </w:rPr>
                                <w:t>DESIGN DELL’INTERFACCIA UTENTE</w:t>
                              </w:r>
                              <w:r w:rsidRPr="00033448">
                                <w:rPr>
                                  <w:b/>
                                  <w:color w:val="70AD47" w:themeColor="accent6"/>
                                  <w:lang w:bidi="it-IT"/>
                                </w:rPr>
                                <w:t>: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 w:rsidRPr="000355D4"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Per </w:t>
                              </w: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il design dell’interfaccia utente abbiamo utilizzato 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>Figma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, </w:t>
                              </w:r>
                              <w:r w:rsidRPr="000355D4">
                                <w:rPr>
                                  <w:color w:val="000000" w:themeColor="text1"/>
                                  <w:lang w:bidi="it-IT"/>
                                </w:rPr>
                                <w:t>un editor di grafica vettoriale e uno strumento di proto</w:t>
                              </w: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tipazione </w:t>
                              </w:r>
                              <w:r w:rsidRPr="000355D4">
                                <w:rPr>
                                  <w:color w:val="000000" w:themeColor="text1"/>
                                  <w:lang w:bidi="it-IT"/>
                                </w:rPr>
                                <w:t>principalmente basato sul Web</w:t>
                              </w: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>.</w:t>
                              </w:r>
                            </w:p>
                            <w:p w:rsidR="000A688D" w:rsidRPr="000355D4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Ecco il link per vedere un’anteprima dell’interfaccia utente: </w:t>
                              </w:r>
                              <w:hyperlink r:id="rId9" w:history="1">
                                <w:r w:rsidRPr="00662C6A">
                                  <w:rPr>
                                    <w:rStyle w:val="Collegamentoipertestuale"/>
                                    <w:lang w:bidi="it-IT"/>
                                  </w:rPr>
                                  <w:t>https://www.figma.com/file/c2AfAPLjfzS0RXpeL3X1mq/BRESCIA-CITY?type=design&amp;node-id=0%3A1&amp;mode=design&amp;t=Vum8ybxEpoXiXIDR-1</w:t>
                                </w:r>
                              </w:hyperlink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 </w:t>
                              </w:r>
                            </w:p>
                            <w:p w:rsidR="000A688D" w:rsidRPr="000355D4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 w:rsidRPr="000355D4"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                    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b/>
                                  <w:color w:val="70AD47" w:themeColor="accent6"/>
                                  <w:lang w:bidi="it-IT"/>
                                </w:rPr>
                              </w:pPr>
                              <w:r>
                                <w:rPr>
                                  <w:b/>
                                  <w:color w:val="70AD47" w:themeColor="accent6"/>
                                  <w:lang w:bidi="it-IT"/>
                                </w:rPr>
                                <w:t>ARCHITTETTURA DELLA WEB-APP: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>La web-app è strutturata su 4 pagine principali: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>-Homepage: contenente la descrizione di Brescia e i link per le varie mappe.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>-Mappa complessiva: contenente la mappa con i marker dei punti d’interesse, il menu per la selezione dei filtri della mappa e un collegamento per tornare alla homepage.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-Mappa ZTL: contenente la mappa con le aree delle ZTL, i marker dei varchi e il link per tornare alla homepage. 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>-Mappa Hot-Spot: contenente la mappa con i marker dove è presente l’Hot-Spot Wi-Fi e il link per tornare alla homepage.</w:t>
                              </w:r>
                            </w:p>
                            <w:p w:rsidR="000A688D" w:rsidRDefault="000A688D" w:rsidP="000A688D">
                              <w:pPr>
                                <w:spacing w:after="0"/>
                                <w:rPr>
                                  <w:color w:val="000000" w:themeColor="text1"/>
                                  <w:lang w:bidi="it-IT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Nelle varie pagine è stata sviluppata una 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>sidebar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lang w:bidi="it-IT"/>
                                </w:rPr>
                                <w:t xml:space="preserve"> che permette la navigazione tra le varie pagine.</w:t>
                              </w:r>
                            </w:p>
                            <w:p w:rsidR="000A688D" w:rsidRDefault="000A688D" w:rsidP="000A688D"/>
                            <w:p w:rsidR="000A688D" w:rsidRDefault="000A688D" w:rsidP="000A688D"/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:rsidR="00021C04" w:rsidRPr="000355D4" w:rsidRDefault="00AC5271" w:rsidP="00D76AB2">
            <w:pPr>
              <w:ind w:left="720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5E7431C1" wp14:editId="2AA5AA8E">
                      <wp:simplePos x="0" y="0"/>
                      <wp:positionH relativeFrom="column">
                        <wp:posOffset>1637665</wp:posOffset>
                      </wp:positionH>
                      <wp:positionV relativeFrom="paragraph">
                        <wp:posOffset>4325620</wp:posOffset>
                      </wp:positionV>
                      <wp:extent cx="788670" cy="377190"/>
                      <wp:effectExtent l="0" t="0" r="0" b="3810"/>
                      <wp:wrapSquare wrapText="bothSides"/>
                      <wp:docPr id="217" name="Casella di tes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8670" cy="3771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A688D" w:rsidRPr="00AC5271" w:rsidRDefault="000A688D" w:rsidP="000A688D">
                                  <w:pPr>
                                    <w:rPr>
                                      <w:b/>
                                      <w:color w:val="FF0000"/>
                                      <w:sz w:val="28"/>
                                      <w:szCs w:val="36"/>
                                      <w14:textOutline w14:w="11112" w14:cap="flat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C5271">
                                    <w:rPr>
                                      <w:b/>
                                      <w:color w:val="FF0000"/>
                                      <w:sz w:val="28"/>
                                      <w:szCs w:val="36"/>
                                      <w14:textOutline w14:w="11112" w14:cap="flat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FETCH</w:t>
                                  </w:r>
                                </w:p>
                                <w:p w:rsidR="000A688D" w:rsidRDefault="000A688D" w:rsidP="000A688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431C1" id="Casella di testo 2" o:spid="_x0000_s1029" type="#_x0000_t202" style="position:absolute;left:0;text-align:left;margin-left:128.95pt;margin-top:340.6pt;width:62.1pt;height:29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" filled="f" stroked="f">
                      <v:textbox>
                        <w:txbxContent>
                          <w:p w:rsidR="000A688D" w:rsidRPr="00AC5271" w:rsidRDefault="000A688D" w:rsidP="000A688D">
                            <w:pPr>
                              <w:rPr>
                                <w:b/>
                                <w:color w:val="FF0000"/>
                                <w:sz w:val="28"/>
                                <w:szCs w:val="36"/>
                                <w14:textOutline w14:w="11112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C5271">
                              <w:rPr>
                                <w:b/>
                                <w:color w:val="FF0000"/>
                                <w:sz w:val="28"/>
                                <w:szCs w:val="36"/>
                                <w14:textOutline w14:w="11112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FETCH</w:t>
                            </w:r>
                          </w:p>
                          <w:p w:rsidR="000A688D" w:rsidRDefault="000A688D" w:rsidP="000A688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4753610</wp:posOffset>
                      </wp:positionH>
                      <wp:positionV relativeFrom="paragraph">
                        <wp:posOffset>4617720</wp:posOffset>
                      </wp:positionV>
                      <wp:extent cx="2011680" cy="674370"/>
                      <wp:effectExtent l="0" t="0" r="0" b="0"/>
                      <wp:wrapNone/>
                      <wp:docPr id="28" name="Casella di test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1680" cy="674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C5271" w:rsidRPr="00AC5271" w:rsidRDefault="00AC5271">
                                  <w:pPr>
                                    <w:rPr>
                                      <w:b/>
                                      <w:color w:val="FF0000"/>
                                      <w:sz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C5271">
                                    <w:rPr>
                                      <w:b/>
                                      <w:color w:val="FF0000"/>
                                      <w:sz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RISULTATO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asella di testo 28" o:spid="_x0000_s1030" type="#_x0000_t202" style="position:absolute;left:0;text-align:left;margin-left:374.3pt;margin-top:363.6pt;width:158.4pt;height:53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" filled="f" stroked="f" strokeweight=".5pt">
                      <v:textbox>
                        <w:txbxContent>
                          <w:p w:rsidR="00AC5271" w:rsidRPr="00AC5271" w:rsidRDefault="00AC5271">
                            <w:pPr>
                              <w:rPr>
                                <w:b/>
                                <w:color w:val="FF0000"/>
                                <w:sz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C5271">
                              <w:rPr>
                                <w:b/>
                                <w:color w:val="FF0000"/>
                                <w:sz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RISULTATO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1111B" w:rsidRPr="000355D4" w:rsidTr="000355D4">
        <w:trPr>
          <w:trHeight w:val="900"/>
        </w:trPr>
        <w:tc>
          <w:tcPr>
            <w:tcW w:w="12165" w:type="dxa"/>
            <w:vAlign w:val="bottom"/>
          </w:tcPr>
          <w:p w:rsidR="00A1111B" w:rsidRDefault="00AC5271" w:rsidP="00033448">
            <w:r>
              <w:rPr>
                <w:noProof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F45260" wp14:editId="0E09134E">
                      <wp:simplePos x="0" y="0"/>
                      <wp:positionH relativeFrom="margin">
                        <wp:posOffset>212725</wp:posOffset>
                      </wp:positionH>
                      <wp:positionV relativeFrom="paragraph">
                        <wp:posOffset>-4897755</wp:posOffset>
                      </wp:positionV>
                      <wp:extent cx="6949440" cy="10332720"/>
                      <wp:effectExtent l="0" t="0" r="3810" b="0"/>
                      <wp:wrapNone/>
                      <wp:docPr id="2" name="Casella di tes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49440" cy="10332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F4FBD" w:rsidRPr="000355D4" w:rsidRDefault="005F4FBD" w:rsidP="008A03AE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</w:p>
                                <w:p w:rsidR="00C40D7B" w:rsidRDefault="00C40D7B" w:rsidP="00C40D7B">
                                  <w:pPr>
                                    <w:spacing w:after="0"/>
                                    <w:rPr>
                                      <w:b/>
                                      <w:color w:val="70AD47" w:themeColor="accent6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b/>
                                      <w:color w:val="70AD47" w:themeColor="accent6"/>
                                      <w:lang w:bidi="it-IT"/>
                                    </w:rPr>
                                    <w:t>IMPLEMENTAZIONE DELLA WEB-APP:</w:t>
                                  </w:r>
                                </w:p>
                                <w:p w:rsidR="008A03AE" w:rsidRDefault="008A03AE" w:rsidP="008A03AE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 w:rsidRPr="000355D4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Per </w:t>
                                  </w: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lo sviluppo della web-app abbiamo utilizzati vari linguaggi di programmazione come: HTML, CSS e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Javascript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.</w:t>
                                  </w:r>
                                </w:p>
                                <w:p w:rsidR="00033448" w:rsidRDefault="005F4FBD" w:rsidP="005F4FB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Per l’implementazione delle mappe, delle aree e dei marker abbiamo utilizzato </w:t>
                                  </w:r>
                                  <w:hyperlink r:id="rId10" w:history="1">
                                    <w:proofErr w:type="spellStart"/>
                                    <w:r w:rsidRPr="005F4FBD">
                                      <w:rPr>
                                        <w:rStyle w:val="Collegamentoipertestuale"/>
                                        <w:lang w:bidi="it-IT"/>
                                      </w:rPr>
                                      <w:t>Leaflet</w:t>
                                    </w:r>
                                    <w:proofErr w:type="spellEnd"/>
                                  </w:hyperlink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, </w:t>
                                  </w:r>
                                  <w:r w:rsidRPr="005F4FBD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una libreria JavaScript p</w:t>
                                  </w: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er sviluppare mappe geografiche interattive.</w:t>
                                  </w:r>
                                </w:p>
                                <w:p w:rsidR="005F4FBD" w:rsidRDefault="005F4FBD" w:rsidP="005F4FB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Anche per fare il menu di selezione dei marker della mappa complessiva abbiamo utilizzato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Leaflet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con la sua funzione dei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layer</w:t>
                                  </w:r>
                                  <w:r w:rsidR="00C40D7B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s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.</w:t>
                                  </w:r>
                                </w:p>
                                <w:p w:rsidR="00C40D7B" w:rsidRDefault="005F4FBD" w:rsidP="005F4FB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Pe</w:t>
                                  </w:r>
                                  <w:r w:rsidR="00C40D7B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r la mappa delle ZTL abbiamo utilizzato 2 </w:t>
                                  </w:r>
                                  <w:proofErr w:type="spellStart"/>
                                  <w:r w:rsidR="00C40D7B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dataset</w:t>
                                  </w:r>
                                  <w:proofErr w:type="spellEnd"/>
                                  <w:r w:rsidR="00C40D7B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diversi, uno per i varchi e uno per le aree, mentre per la mappa dell’Hot-Spot Wi-Fi abbiamo utilizzato un altro </w:t>
                                  </w:r>
                                  <w:proofErr w:type="spellStart"/>
                                  <w:r w:rsidR="00C40D7B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dataset</w:t>
                                  </w:r>
                                  <w:proofErr w:type="spellEnd"/>
                                  <w:r w:rsidR="00C40D7B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.</w:t>
                                  </w:r>
                                </w:p>
                                <w:p w:rsidR="00C40D7B" w:rsidRDefault="00C40D7B" w:rsidP="005F4FB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DATASET MAPPA ZTL:</w:t>
                                  </w:r>
                                </w:p>
                                <w:p w:rsidR="00C40D7B" w:rsidRDefault="00C40D7B" w:rsidP="005F4FB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</w:pPr>
                                  <w:hyperlink r:id="rId11" w:history="1">
                                    <w:r w:rsidRPr="00C40D7B">
                                      <w:rPr>
                                        <w:rStyle w:val="Collegamentoipertestuale"/>
                                        <w:lang w:val="en-GB" w:bidi="it-IT"/>
                                      </w:rPr>
                                      <w:t>https://www.dati.lombardia.it/resource/ufkd-whtz.json</w:t>
                                    </w:r>
                                  </w:hyperlink>
                                  <w:r w:rsidRPr="00C40D7B"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  <w:t xml:space="preserve"> (AR</w:t>
                                  </w:r>
                                  <w:r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  <w:t>EE</w:t>
                                  </w:r>
                                  <w:r w:rsidRPr="00C40D7B"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  <w:t>)</w:t>
                                  </w:r>
                                </w:p>
                                <w:p w:rsidR="00C40D7B" w:rsidRPr="00C40D7B" w:rsidRDefault="00C40D7B" w:rsidP="005F4FB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hyperlink r:id="rId12" w:history="1">
                                    <w:r w:rsidRPr="00C40D7B">
                                      <w:rPr>
                                        <w:rStyle w:val="Collegamentoipertestuale"/>
                                        <w:lang w:bidi="it-IT"/>
                                      </w:rPr>
                                      <w:t>https://www.dati.lombardia.it/resource/ufkd-whtz.json</w:t>
                                    </w:r>
                                  </w:hyperlink>
                                  <w:r w:rsidRPr="00C40D7B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(VA</w:t>
                                  </w: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RCHI</w:t>
                                  </w:r>
                                  <w:r w:rsidRPr="00C40D7B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)</w:t>
                                  </w:r>
                                </w:p>
                                <w:p w:rsidR="00C40D7B" w:rsidRPr="00C40D7B" w:rsidRDefault="00C40D7B" w:rsidP="00C40D7B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</w:pPr>
                                  <w:r w:rsidRPr="00C40D7B"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  <w:t xml:space="preserve">DATASET MAPPA </w:t>
                                  </w:r>
                                  <w:r w:rsidRPr="00C40D7B"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  <w:t>HOT-SPOT WI-FI</w:t>
                                  </w:r>
                                  <w:r w:rsidRPr="00C40D7B"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  <w:t>:</w:t>
                                  </w:r>
                                </w:p>
                                <w:p w:rsidR="00C40D7B" w:rsidRDefault="00C40D7B" w:rsidP="00C40D7B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</w:pPr>
                                  <w:hyperlink r:id="rId13" w:history="1">
                                    <w:r w:rsidRPr="00662C6A">
                                      <w:rPr>
                                        <w:rStyle w:val="Collegamentoipertestuale"/>
                                        <w:lang w:val="en-GB" w:bidi="it-IT"/>
                                      </w:rPr>
                                      <w:t>https://www.dati.lombardia.it/resource/nkxw-x4xd.json</w:t>
                                    </w:r>
                                  </w:hyperlink>
                                  <w:r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  <w:t xml:space="preserve"> </w:t>
                                  </w:r>
                                </w:p>
                                <w:p w:rsidR="00C40D7B" w:rsidRDefault="00C40D7B" w:rsidP="00C40D7B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val="en-GB" w:bidi="it-IT"/>
                                    </w:rPr>
                                  </w:pPr>
                                </w:p>
                                <w:p w:rsidR="00C40D7B" w:rsidRDefault="00C40D7B" w:rsidP="00C40D7B">
                                  <w:pPr>
                                    <w:spacing w:after="0"/>
                                    <w:rPr>
                                      <w:b/>
                                      <w:color w:val="70AD47" w:themeColor="accent6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b/>
                                      <w:color w:val="70AD47" w:themeColor="accent6"/>
                                      <w:lang w:bidi="it-IT"/>
                                    </w:rPr>
                                    <w:t>PROGRAMMAZIONE</w:t>
                                  </w:r>
                                  <w:r>
                                    <w:rPr>
                                      <w:b/>
                                      <w:color w:val="70AD47" w:themeColor="accent6"/>
                                      <w:lang w:bidi="it-IT"/>
                                    </w:rPr>
                                    <w:t xml:space="preserve"> DELLA WEB-APP:</w:t>
                                  </w:r>
                                </w:p>
                                <w:p w:rsidR="00C40D7B" w:rsidRDefault="00C40D7B" w:rsidP="00C40D7B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Per la programmazione </w:t>
                                  </w:r>
                                  <w:r w:rsidR="000A688D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della mappa degli Hot-Spot abbiamo utilizzato le funzioni </w:t>
                                  </w:r>
                                  <w:proofErr w:type="spellStart"/>
                                  <w:r w:rsidR="000A688D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fetch</w:t>
                                  </w:r>
                                  <w:proofErr w:type="spellEnd"/>
                                  <w:r w:rsidR="000A688D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e </w:t>
                                  </w:r>
                                  <w:proofErr w:type="spellStart"/>
                                  <w:r w:rsidR="000A688D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await</w:t>
                                  </w:r>
                                  <w:proofErr w:type="spellEnd"/>
                                  <w:r w:rsidR="000A688D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per prendere i dati dal </w:t>
                                  </w:r>
                                  <w:proofErr w:type="spellStart"/>
                                  <w:r w:rsidR="000A688D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dataset</w:t>
                                  </w:r>
                                  <w:proofErr w:type="spellEnd"/>
                                  <w:r w:rsidR="000A688D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.</w:t>
                                  </w:r>
                                </w:p>
                                <w:p w:rsidR="00AC5271" w:rsidRDefault="00AC5271" w:rsidP="00C40D7B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</w:p>
                                <w:p w:rsidR="000A688D" w:rsidRDefault="000A688D" w:rsidP="00C40D7B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lang w:eastAsia="it-IT"/>
                                    </w:rPr>
                                    <w:drawing>
                                      <wp:inline distT="0" distB="0" distL="0" distR="0">
                                        <wp:extent cx="3954513" cy="4754245"/>
                                        <wp:effectExtent l="0" t="0" r="8255" b="8255"/>
                                        <wp:docPr id="19" name="Immagin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" name="scriptHotspot.png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996074" cy="480421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AC5271">
                                    <w:rPr>
                                      <w:noProof/>
                                      <w:color w:val="000000" w:themeColor="text1"/>
                                      <w:lang w:eastAsia="it-IT"/>
                                    </w:rPr>
                                    <w:drawing>
                                      <wp:inline distT="0" distB="0" distL="0" distR="0" wp14:anchorId="440FA4DC" wp14:editId="27346384">
                                        <wp:extent cx="2777490" cy="2962910"/>
                                        <wp:effectExtent l="0" t="0" r="3810" b="8890"/>
                                        <wp:docPr id="27" name="Immagine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7" name="Screenshot 2023-12-04 180833.pn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72901" cy="3064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F4FBD" w:rsidRDefault="005F4FBD" w:rsidP="005F4FB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</w:p>
                                <w:p w:rsidR="00265A13" w:rsidRDefault="00265A13" w:rsidP="00265A13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Quando sulla mappa puntiamo il mouse su uno dei marker questo ci fornisce le principali informazioni di quel marker.</w:t>
                                  </w:r>
                                  <w:r w:rsidRPr="00103CCD"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</w:t>
                                  </w:r>
                                </w:p>
                                <w:p w:rsidR="00103CCD" w:rsidRDefault="00103CCD" w:rsidP="00103CC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</w:p>
                                <w:p w:rsidR="00103CCD" w:rsidRDefault="00103CCD" w:rsidP="00103CC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Stesso procedimento per la mappa delle ZTL con la differenza che invece di avere solo una funzione con la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fetch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e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await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, abbiamo 2 funzioni con 2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fetch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e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await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per i 2 diversi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dataset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.</w:t>
                                  </w:r>
                                </w:p>
                                <w:p w:rsidR="00103CCD" w:rsidRDefault="00103CCD" w:rsidP="00103CC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Essendo che il </w:t>
                                  </w: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>dataset</w:t>
                                  </w:r>
                                  <w:proofErr w:type="spellEnd"/>
                                  <w:r>
                                    <w:rPr>
                                      <w:color w:val="000000" w:themeColor="text1"/>
                                      <w:lang w:bidi="it-IT"/>
                                    </w:rPr>
                                    <w:t xml:space="preserve"> conteneva dei testi con alcuni caratteri speciali che non venivano visualizzati abbiamo fatto una funzione che sostituiva il testo non leggibile in un testo leggibile.</w:t>
                                  </w:r>
                                </w:p>
                                <w:p w:rsidR="00AC5271" w:rsidRPr="00C40D7B" w:rsidRDefault="00AC5271" w:rsidP="005F4FBD">
                                  <w:pPr>
                                    <w:spacing w:after="0"/>
                                    <w:rPr>
                                      <w:color w:val="000000" w:themeColor="text1"/>
                                      <w:lang w:bidi="it-IT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F45260" id="_x0000_s1031" type="#_x0000_t202" style="position:absolute;margin-left:16.75pt;margin-top:-385.65pt;width:547.2pt;height:81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" fillcolor="white [3201]" stroked="f" strokeweight=".5pt">
                      <v:textbox>
                        <w:txbxContent>
                          <w:p w:rsidR="005F4FBD" w:rsidRPr="000355D4" w:rsidRDefault="005F4FBD" w:rsidP="008A03AE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  <w:p w:rsidR="00C40D7B" w:rsidRDefault="00C40D7B" w:rsidP="00C40D7B">
                            <w:pPr>
                              <w:spacing w:after="0"/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  <w:t>IMPLEMENTAZIONE DELLA WEB-APP:</w:t>
                            </w:r>
                          </w:p>
                          <w:p w:rsidR="008A03AE" w:rsidRDefault="008A03AE" w:rsidP="008A03AE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 w:rsidRPr="000355D4">
                              <w:rPr>
                                <w:color w:val="000000" w:themeColor="text1"/>
                                <w:lang w:bidi="it-IT"/>
                              </w:rPr>
                              <w:t xml:space="preserve">Per </w:t>
                            </w: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lo sviluppo della web-app abbiamo utilizzati vari linguaggi di programmazione come: HTML, CSS 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.</w:t>
                            </w:r>
                          </w:p>
                          <w:p w:rsidR="00033448" w:rsidRDefault="005F4FBD" w:rsidP="005F4FB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Per l’implementazione delle mappe, delle aree e dei marker abbiamo utilizzato </w:t>
                            </w:r>
                            <w:hyperlink r:id="rId16" w:history="1">
                              <w:proofErr w:type="spellStart"/>
                              <w:r w:rsidRPr="005F4FBD">
                                <w:rPr>
                                  <w:rStyle w:val="Collegamentoipertestuale"/>
                                  <w:lang w:bidi="it-IT"/>
                                </w:rPr>
                                <w:t>Leaflet</w:t>
                              </w:r>
                              <w:proofErr w:type="spellEnd"/>
                            </w:hyperlink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, </w:t>
                            </w:r>
                            <w:r w:rsidRPr="005F4FBD">
                              <w:rPr>
                                <w:color w:val="000000" w:themeColor="text1"/>
                                <w:lang w:bidi="it-IT"/>
                              </w:rPr>
                              <w:t>una libreria JavaScript p</w:t>
                            </w: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er sviluppare mappe geografiche interattive.</w:t>
                            </w:r>
                          </w:p>
                          <w:p w:rsidR="005F4FBD" w:rsidRDefault="005F4FBD" w:rsidP="005F4FB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Anche per fare il menu di selezione dei marker della mappa complessiva abbiamo utilizzato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Leaflet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 con la sua funzione dei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layer</w:t>
                            </w:r>
                            <w:r w:rsidR="00C40D7B">
                              <w:rPr>
                                <w:color w:val="000000" w:themeColor="text1"/>
                                <w:lang w:bidi="it-IT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.</w:t>
                            </w:r>
                          </w:p>
                          <w:p w:rsidR="00C40D7B" w:rsidRDefault="005F4FBD" w:rsidP="005F4FB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Pe</w:t>
                            </w:r>
                            <w:r w:rsidR="00C40D7B">
                              <w:rPr>
                                <w:color w:val="000000" w:themeColor="text1"/>
                                <w:lang w:bidi="it-IT"/>
                              </w:rPr>
                              <w:t xml:space="preserve">r la mappa delle ZTL abbiamo utilizzato 2 </w:t>
                            </w:r>
                            <w:proofErr w:type="spellStart"/>
                            <w:r w:rsidR="00C40D7B">
                              <w:rPr>
                                <w:color w:val="000000" w:themeColor="text1"/>
                                <w:lang w:bidi="it-IT"/>
                              </w:rPr>
                              <w:t>dataset</w:t>
                            </w:r>
                            <w:proofErr w:type="spellEnd"/>
                            <w:r w:rsidR="00C40D7B">
                              <w:rPr>
                                <w:color w:val="000000" w:themeColor="text1"/>
                                <w:lang w:bidi="it-IT"/>
                              </w:rPr>
                              <w:t xml:space="preserve"> diversi, uno per i varchi e uno per le aree, mentre per la mappa dell’Hot-Spot Wi-Fi abbiamo utilizzato un altro </w:t>
                            </w:r>
                            <w:proofErr w:type="spellStart"/>
                            <w:r w:rsidR="00C40D7B">
                              <w:rPr>
                                <w:color w:val="000000" w:themeColor="text1"/>
                                <w:lang w:bidi="it-IT"/>
                              </w:rPr>
                              <w:t>dataset</w:t>
                            </w:r>
                            <w:proofErr w:type="spellEnd"/>
                            <w:r w:rsidR="00C40D7B">
                              <w:rPr>
                                <w:color w:val="000000" w:themeColor="text1"/>
                                <w:lang w:bidi="it-IT"/>
                              </w:rPr>
                              <w:t>.</w:t>
                            </w:r>
                          </w:p>
                          <w:p w:rsidR="00C40D7B" w:rsidRDefault="00C40D7B" w:rsidP="005F4FB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DATASET MAPPA ZTL:</w:t>
                            </w:r>
                          </w:p>
                          <w:p w:rsidR="00C40D7B" w:rsidRDefault="00C40D7B" w:rsidP="005F4FBD">
                            <w:pPr>
                              <w:spacing w:after="0"/>
                              <w:rPr>
                                <w:color w:val="000000" w:themeColor="text1"/>
                                <w:lang w:val="en-GB" w:bidi="it-IT"/>
                              </w:rPr>
                            </w:pPr>
                            <w:hyperlink r:id="rId17" w:history="1">
                              <w:r w:rsidRPr="00C40D7B">
                                <w:rPr>
                                  <w:rStyle w:val="Collegamentoipertestuale"/>
                                  <w:lang w:val="en-GB" w:bidi="it-IT"/>
                                </w:rPr>
                                <w:t>https://www.dati.lombardia.it/resource/ufkd-whtz.json</w:t>
                              </w:r>
                            </w:hyperlink>
                            <w:r w:rsidRPr="00C40D7B">
                              <w:rPr>
                                <w:color w:val="000000" w:themeColor="text1"/>
                                <w:lang w:val="en-GB" w:bidi="it-IT"/>
                              </w:rPr>
                              <w:t xml:space="preserve"> (AR</w:t>
                            </w:r>
                            <w:r>
                              <w:rPr>
                                <w:color w:val="000000" w:themeColor="text1"/>
                                <w:lang w:val="en-GB" w:bidi="it-IT"/>
                              </w:rPr>
                              <w:t>EE</w:t>
                            </w:r>
                            <w:r w:rsidRPr="00C40D7B">
                              <w:rPr>
                                <w:color w:val="000000" w:themeColor="text1"/>
                                <w:lang w:val="en-GB" w:bidi="it-IT"/>
                              </w:rPr>
                              <w:t>)</w:t>
                            </w:r>
                          </w:p>
                          <w:p w:rsidR="00C40D7B" w:rsidRPr="00C40D7B" w:rsidRDefault="00C40D7B" w:rsidP="005F4FB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hyperlink r:id="rId18" w:history="1">
                              <w:r w:rsidRPr="00C40D7B">
                                <w:rPr>
                                  <w:rStyle w:val="Collegamentoipertestuale"/>
                                  <w:lang w:bidi="it-IT"/>
                                </w:rPr>
                                <w:t>https://www.dati.lombardia.it/resource/ufkd-whtz.json</w:t>
                              </w:r>
                            </w:hyperlink>
                            <w:r w:rsidRPr="00C40D7B">
                              <w:rPr>
                                <w:color w:val="000000" w:themeColor="text1"/>
                                <w:lang w:bidi="it-IT"/>
                              </w:rPr>
                              <w:t xml:space="preserve"> (VA</w:t>
                            </w: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RCHI</w:t>
                            </w:r>
                            <w:r w:rsidRPr="00C40D7B">
                              <w:rPr>
                                <w:color w:val="000000" w:themeColor="text1"/>
                                <w:lang w:bidi="it-IT"/>
                              </w:rPr>
                              <w:t>)</w:t>
                            </w:r>
                          </w:p>
                          <w:p w:rsidR="00C40D7B" w:rsidRPr="00C40D7B" w:rsidRDefault="00C40D7B" w:rsidP="00C40D7B">
                            <w:pPr>
                              <w:spacing w:after="0"/>
                              <w:rPr>
                                <w:color w:val="000000" w:themeColor="text1"/>
                                <w:lang w:val="en-GB" w:bidi="it-IT"/>
                              </w:rPr>
                            </w:pPr>
                            <w:r w:rsidRPr="00C40D7B">
                              <w:rPr>
                                <w:color w:val="000000" w:themeColor="text1"/>
                                <w:lang w:val="en-GB" w:bidi="it-IT"/>
                              </w:rPr>
                              <w:t xml:space="preserve">DATASET MAPPA </w:t>
                            </w:r>
                            <w:r w:rsidRPr="00C40D7B">
                              <w:rPr>
                                <w:color w:val="000000" w:themeColor="text1"/>
                                <w:lang w:val="en-GB" w:bidi="it-IT"/>
                              </w:rPr>
                              <w:t>HOT-SPOT WI-FI</w:t>
                            </w:r>
                            <w:r w:rsidRPr="00C40D7B">
                              <w:rPr>
                                <w:color w:val="000000" w:themeColor="text1"/>
                                <w:lang w:val="en-GB" w:bidi="it-IT"/>
                              </w:rPr>
                              <w:t>:</w:t>
                            </w:r>
                          </w:p>
                          <w:p w:rsidR="00C40D7B" w:rsidRDefault="00C40D7B" w:rsidP="00C40D7B">
                            <w:pPr>
                              <w:spacing w:after="0"/>
                              <w:rPr>
                                <w:color w:val="000000" w:themeColor="text1"/>
                                <w:lang w:val="en-GB" w:bidi="it-IT"/>
                              </w:rPr>
                            </w:pPr>
                            <w:hyperlink r:id="rId19" w:history="1">
                              <w:r w:rsidRPr="00662C6A">
                                <w:rPr>
                                  <w:rStyle w:val="Collegamentoipertestuale"/>
                                  <w:lang w:val="en-GB" w:bidi="it-IT"/>
                                </w:rPr>
                                <w:t>https://www.dati.lombardia.it/resource/nkxw-x4xd.json</w:t>
                              </w:r>
                            </w:hyperlink>
                            <w:r>
                              <w:rPr>
                                <w:color w:val="000000" w:themeColor="text1"/>
                                <w:lang w:val="en-GB" w:bidi="it-IT"/>
                              </w:rPr>
                              <w:t xml:space="preserve"> </w:t>
                            </w:r>
                          </w:p>
                          <w:p w:rsidR="00C40D7B" w:rsidRDefault="00C40D7B" w:rsidP="00C40D7B">
                            <w:pPr>
                              <w:spacing w:after="0"/>
                              <w:rPr>
                                <w:color w:val="000000" w:themeColor="text1"/>
                                <w:lang w:val="en-GB" w:bidi="it-IT"/>
                              </w:rPr>
                            </w:pPr>
                          </w:p>
                          <w:p w:rsidR="00C40D7B" w:rsidRDefault="00C40D7B" w:rsidP="00C40D7B">
                            <w:pPr>
                              <w:spacing w:after="0"/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  <w:t>PROGRAMMAZIONE</w:t>
                            </w:r>
                            <w:r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  <w:t xml:space="preserve"> DELLA WEB-APP:</w:t>
                            </w:r>
                          </w:p>
                          <w:p w:rsidR="00C40D7B" w:rsidRDefault="00C40D7B" w:rsidP="00C40D7B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Per la programmazione </w:t>
                            </w:r>
                            <w:r w:rsidR="000A688D">
                              <w:rPr>
                                <w:color w:val="000000" w:themeColor="text1"/>
                                <w:lang w:bidi="it-IT"/>
                              </w:rPr>
                              <w:t xml:space="preserve">della mappa degli Hot-Spot abbiamo utilizzato le funzioni </w:t>
                            </w:r>
                            <w:proofErr w:type="spellStart"/>
                            <w:r w:rsidR="000A688D">
                              <w:rPr>
                                <w:color w:val="000000" w:themeColor="text1"/>
                                <w:lang w:bidi="it-IT"/>
                              </w:rPr>
                              <w:t>fetch</w:t>
                            </w:r>
                            <w:proofErr w:type="spellEnd"/>
                            <w:r w:rsidR="000A688D">
                              <w:rPr>
                                <w:color w:val="000000" w:themeColor="text1"/>
                                <w:lang w:bidi="it-IT"/>
                              </w:rPr>
                              <w:t xml:space="preserve"> e </w:t>
                            </w:r>
                            <w:proofErr w:type="spellStart"/>
                            <w:r w:rsidR="000A688D">
                              <w:rPr>
                                <w:color w:val="000000" w:themeColor="text1"/>
                                <w:lang w:bidi="it-IT"/>
                              </w:rPr>
                              <w:t>await</w:t>
                            </w:r>
                            <w:proofErr w:type="spellEnd"/>
                            <w:r w:rsidR="000A688D">
                              <w:rPr>
                                <w:color w:val="000000" w:themeColor="text1"/>
                                <w:lang w:bidi="it-IT"/>
                              </w:rPr>
                              <w:t xml:space="preserve"> per prendere i dati dal </w:t>
                            </w:r>
                            <w:proofErr w:type="spellStart"/>
                            <w:r w:rsidR="000A688D">
                              <w:rPr>
                                <w:color w:val="000000" w:themeColor="text1"/>
                                <w:lang w:bidi="it-IT"/>
                              </w:rPr>
                              <w:t>dataset</w:t>
                            </w:r>
                            <w:proofErr w:type="spellEnd"/>
                            <w:r w:rsidR="000A688D">
                              <w:rPr>
                                <w:color w:val="000000" w:themeColor="text1"/>
                                <w:lang w:bidi="it-IT"/>
                              </w:rPr>
                              <w:t>.</w:t>
                            </w:r>
                          </w:p>
                          <w:p w:rsidR="00AC5271" w:rsidRDefault="00AC5271" w:rsidP="00C40D7B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  <w:p w:rsidR="000A688D" w:rsidRDefault="000A688D" w:rsidP="00C40D7B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eastAsia="it-IT"/>
                              </w:rPr>
                              <w:drawing>
                                <wp:inline distT="0" distB="0" distL="0" distR="0">
                                  <wp:extent cx="3954513" cy="4754245"/>
                                  <wp:effectExtent l="0" t="0" r="8255" b="8255"/>
                                  <wp:docPr id="19" name="Immagin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scriptHotspot.pn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96074" cy="48042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C5271">
                              <w:rPr>
                                <w:noProof/>
                                <w:color w:val="000000" w:themeColor="text1"/>
                                <w:lang w:eastAsia="it-IT"/>
                              </w:rPr>
                              <w:drawing>
                                <wp:inline distT="0" distB="0" distL="0" distR="0" wp14:anchorId="440FA4DC" wp14:editId="27346384">
                                  <wp:extent cx="2777490" cy="2962910"/>
                                  <wp:effectExtent l="0" t="0" r="3810" b="8890"/>
                                  <wp:docPr id="27" name="Immagin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Screenshot 2023-12-04 180833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2901" cy="3064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F4FBD" w:rsidRDefault="005F4FBD" w:rsidP="005F4FB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  <w:p w:rsid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Quando sulla mappa puntiamo il mouse su uno dei marker questo ci fornisce le principali informazioni di quel marker.</w:t>
                            </w:r>
                            <w:r w:rsidRPr="00103CCD">
                              <w:rPr>
                                <w:color w:val="000000" w:themeColor="text1"/>
                                <w:lang w:bidi="it-IT"/>
                              </w:rPr>
                              <w:t xml:space="preserve"> </w:t>
                            </w:r>
                          </w:p>
                          <w:p w:rsidR="00103CCD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  <w:p w:rsidR="00103CCD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Stesso procedimento per la mappa delle ZTL con la differenza che invece di avere solo una funzione con la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fetch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await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, abbiamo 2 funzioni con 2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fetch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await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 per i 2 diversi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dataset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.</w:t>
                            </w:r>
                          </w:p>
                          <w:p w:rsidR="00103CCD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Essendo che il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dataset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 conteneva dei testi con alcuni caratteri speciali che non venivano visualizzati abbiamo fatto una funzione che sostituiva il testo non leggibile in un testo leggibile.</w:t>
                            </w:r>
                          </w:p>
                          <w:p w:rsidR="00AC5271" w:rsidRPr="00C40D7B" w:rsidRDefault="00AC5271" w:rsidP="005F4FB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0355D4" w:rsidRDefault="00AC5271" w:rsidP="00033448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2FDD9C6E" wp14:editId="63C7071E">
                      <wp:simplePos x="0" y="0"/>
                      <wp:positionH relativeFrom="column">
                        <wp:posOffset>2229485</wp:posOffset>
                      </wp:positionH>
                      <wp:positionV relativeFrom="paragraph">
                        <wp:posOffset>69850</wp:posOffset>
                      </wp:positionV>
                      <wp:extent cx="902970" cy="365760"/>
                      <wp:effectExtent l="0" t="0" r="0" b="0"/>
                      <wp:wrapSquare wrapText="bothSides"/>
                      <wp:docPr id="20" name="Casella di tes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970" cy="3657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A688D" w:rsidRPr="00AC5271" w:rsidRDefault="000A688D" w:rsidP="000A688D">
                                  <w:pPr>
                                    <w:rPr>
                                      <w:b/>
                                      <w:color w:val="FF0000"/>
                                      <w:sz w:val="28"/>
                                      <w:szCs w:val="36"/>
                                      <w14:textOutline w14:w="11112" w14:cap="flat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C5271">
                                    <w:rPr>
                                      <w:b/>
                                      <w:color w:val="FF0000"/>
                                      <w:sz w:val="28"/>
                                      <w:szCs w:val="36"/>
                                      <w14:textOutline w14:w="11112" w14:cap="flat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AWAIT</w:t>
                                  </w:r>
                                </w:p>
                                <w:p w:rsidR="000A688D" w:rsidRDefault="000A688D" w:rsidP="000A688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DD9C6E" id="_x0000_s1032" type="#_x0000_t202" style="position:absolute;margin-left:175.55pt;margin-top:5.5pt;width:71.1pt;height:28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" filled="f" stroked="f">
                      <v:textbox>
                        <w:txbxContent>
                          <w:p w:rsidR="000A688D" w:rsidRPr="00AC5271" w:rsidRDefault="000A688D" w:rsidP="000A688D">
                            <w:pPr>
                              <w:rPr>
                                <w:b/>
                                <w:color w:val="FF0000"/>
                                <w:sz w:val="28"/>
                                <w:szCs w:val="36"/>
                                <w14:textOutline w14:w="11112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C5271">
                              <w:rPr>
                                <w:b/>
                                <w:color w:val="FF0000"/>
                                <w:sz w:val="28"/>
                                <w:szCs w:val="36"/>
                                <w14:textOutline w14:w="11112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AWAIT</w:t>
                            </w:r>
                          </w:p>
                          <w:p w:rsidR="000A688D" w:rsidRDefault="000A688D" w:rsidP="000A688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0355D4" w:rsidRDefault="000355D4" w:rsidP="00033448"/>
          <w:p w:rsidR="000355D4" w:rsidRDefault="000355D4" w:rsidP="00033448"/>
          <w:p w:rsidR="000355D4" w:rsidRDefault="00AC5271" w:rsidP="00033448">
            <w:r>
              <w:rPr>
                <w:noProof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2378075</wp:posOffset>
                      </wp:positionH>
                      <wp:positionV relativeFrom="paragraph">
                        <wp:posOffset>125095</wp:posOffset>
                      </wp:positionV>
                      <wp:extent cx="1851660" cy="434340"/>
                      <wp:effectExtent l="0" t="0" r="0" b="3810"/>
                      <wp:wrapNone/>
                      <wp:docPr id="23" name="Casella di test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51660" cy="434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A688D" w:rsidRPr="000A688D" w:rsidRDefault="000A688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0A688D">
                                    <w:rPr>
                                      <w:color w:val="FF0000"/>
                                    </w:rPr>
                                    <w:t xml:space="preserve">Scorrimento del </w:t>
                                  </w:r>
                                  <w:proofErr w:type="spellStart"/>
                                  <w:r w:rsidRPr="000A688D">
                                    <w:rPr>
                                      <w:color w:val="FF0000"/>
                                    </w:rPr>
                                    <w:t>dataset</w:t>
                                  </w:r>
                                  <w:proofErr w:type="spellEnd"/>
                                  <w:r w:rsidRPr="000A688D">
                                    <w:rPr>
                                      <w:color w:val="FF0000"/>
                                    </w:rPr>
                                    <w:t xml:space="preserve"> e ricavo delle coordinate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asella di testo 23" o:spid="_x0000_s1033" type="#_x0000_t202" style="position:absolute;margin-left:187.25pt;margin-top:9.85pt;width:145.8pt;height:3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" filled="f" stroked="f" strokeweight=".5pt">
                      <v:textbox>
                        <w:txbxContent>
                          <w:p w:rsidR="000A688D" w:rsidRPr="000A688D" w:rsidRDefault="000A688D">
                            <w:pPr>
                              <w:rPr>
                                <w:color w:val="FF0000"/>
                              </w:rPr>
                            </w:pPr>
                            <w:r w:rsidRPr="000A688D">
                              <w:rPr>
                                <w:color w:val="FF0000"/>
                              </w:rPr>
                              <w:t xml:space="preserve">Scorrimento del </w:t>
                            </w:r>
                            <w:proofErr w:type="spellStart"/>
                            <w:r w:rsidRPr="000A688D">
                              <w:rPr>
                                <w:color w:val="FF0000"/>
                              </w:rPr>
                              <w:t>dataset</w:t>
                            </w:r>
                            <w:proofErr w:type="spellEnd"/>
                            <w:r w:rsidRPr="000A688D">
                              <w:rPr>
                                <w:color w:val="FF0000"/>
                              </w:rPr>
                              <w:t xml:space="preserve"> e ricavo delle coordinate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355D4" w:rsidRDefault="000355D4" w:rsidP="00033448"/>
          <w:p w:rsidR="000355D4" w:rsidRDefault="000355D4" w:rsidP="00033448"/>
          <w:p w:rsidR="000355D4" w:rsidRDefault="00AC5271" w:rsidP="00033448">
            <w:r>
              <w:rPr>
                <w:noProof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2569210</wp:posOffset>
                      </wp:positionH>
                      <wp:positionV relativeFrom="paragraph">
                        <wp:posOffset>165100</wp:posOffset>
                      </wp:positionV>
                      <wp:extent cx="1863090" cy="925830"/>
                      <wp:effectExtent l="0" t="0" r="0" b="7620"/>
                      <wp:wrapNone/>
                      <wp:docPr id="24" name="Casella di tes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3090" cy="925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C5271" w:rsidRDefault="00AC5271">
                                  <w:pPr>
                                    <w:rPr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0"/>
                                    </w:rPr>
                                    <w:t>Creazione dei marker/popup</w:t>
                                  </w:r>
                                </w:p>
                                <w:p w:rsidR="000A688D" w:rsidRPr="00AC5271" w:rsidRDefault="000A688D">
                                  <w:pPr>
                                    <w:rPr>
                                      <w:color w:val="FF0000"/>
                                      <w:sz w:val="20"/>
                                    </w:rPr>
                                  </w:pPr>
                                  <w:r w:rsidRPr="00AC5271">
                                    <w:rPr>
                                      <w:color w:val="FF0000"/>
                                      <w:sz w:val="20"/>
                                    </w:rPr>
                                    <w:t>Aggiunta dei marker/popup sulla mappa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asella di testo 24" o:spid="_x0000_s1034" type="#_x0000_t202" style="position:absolute;margin-left:202.3pt;margin-top:13pt;width:146.7pt;height:7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" filled="f" stroked="f" strokeweight=".5pt">
                      <v:textbox>
                        <w:txbxContent>
                          <w:p w:rsidR="00AC5271" w:rsidRDefault="00AC527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Creazione dei marker/popup</w:t>
                            </w:r>
                          </w:p>
                          <w:p w:rsidR="000A688D" w:rsidRPr="00AC5271" w:rsidRDefault="000A688D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AC5271">
                              <w:rPr>
                                <w:color w:val="FF0000"/>
                                <w:sz w:val="20"/>
                              </w:rPr>
                              <w:t>Aggiunta dei marker/popup sulla mappa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355D4" w:rsidRDefault="000355D4" w:rsidP="00033448"/>
          <w:p w:rsidR="000355D4" w:rsidRDefault="000355D4" w:rsidP="00033448"/>
          <w:p w:rsidR="000355D4" w:rsidRDefault="000355D4" w:rsidP="00033448"/>
          <w:p w:rsidR="000355D4" w:rsidRDefault="000355D4" w:rsidP="00033448"/>
          <w:p w:rsidR="000355D4" w:rsidRDefault="000355D4" w:rsidP="00033448"/>
          <w:p w:rsidR="000355D4" w:rsidRPr="000355D4" w:rsidRDefault="000355D4" w:rsidP="00033448"/>
        </w:tc>
      </w:tr>
    </w:tbl>
    <w:p w:rsidR="00AC5271" w:rsidRDefault="00AC5271"/>
    <w:p w:rsidR="00AC5271" w:rsidRDefault="00AC5271"/>
    <w:p w:rsidR="00AC5271" w:rsidRDefault="00AC5271">
      <w:r>
        <w:br w:type="page"/>
      </w:r>
    </w:p>
    <w:p w:rsidR="000B4502" w:rsidRDefault="000B4502"/>
    <w:p w:rsidR="000B4502" w:rsidRDefault="00103CCD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5DBD4D" wp14:editId="2133FC54">
                <wp:simplePos x="0" y="0"/>
                <wp:positionH relativeFrom="margin">
                  <wp:posOffset>285750</wp:posOffset>
                </wp:positionH>
                <wp:positionV relativeFrom="paragraph">
                  <wp:posOffset>56515</wp:posOffset>
                </wp:positionV>
                <wp:extent cx="6949440" cy="10332720"/>
                <wp:effectExtent l="0" t="0" r="3810" b="0"/>
                <wp:wrapNone/>
                <wp:docPr id="33" name="Casella di tes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033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03CCD" w:rsidRDefault="00103CCD" w:rsidP="00103CCD">
                            <w:pPr>
                              <w:spacing w:after="0"/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</w:pPr>
                          </w:p>
                          <w:p w:rsidR="00103CCD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  <w:p w:rsidR="00103CCD" w:rsidRPr="00C40D7B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eastAsia="it-IT"/>
                              </w:rPr>
                              <w:drawing>
                                <wp:inline distT="0" distB="0" distL="0" distR="0" wp14:anchorId="59B68F20" wp14:editId="4B9DAB7F">
                                  <wp:extent cx="6743700" cy="8248418"/>
                                  <wp:effectExtent l="0" t="0" r="0" b="635"/>
                                  <wp:docPr id="34" name="Immagin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scriptHotspot.pn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60450" cy="8268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03CCD" w:rsidRPr="00C40D7B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Codice contenente la prima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fetch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 con la creazione delle aree sulla mappa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bidi="it-IT"/>
                              </w:rPr>
                              <w:t>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BD4D" id="Casella di testo 33" o:spid="_x0000_s1035" type="#_x0000_t202" style="position:absolute;margin-left:22.5pt;margin-top:4.45pt;width:547.2pt;height:813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" fillcolor="white [3201]" stroked="f" strokeweight=".5pt">
                <v:textbox>
                  <w:txbxContent>
                    <w:p w:rsidR="00103CCD" w:rsidRDefault="00103CCD" w:rsidP="00103CCD">
                      <w:pPr>
                        <w:spacing w:after="0"/>
                        <w:rPr>
                          <w:b/>
                          <w:color w:val="70AD47" w:themeColor="accent6"/>
                          <w:lang w:bidi="it-IT"/>
                        </w:rPr>
                      </w:pPr>
                    </w:p>
                    <w:p w:rsidR="00103CCD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</w:p>
                    <w:p w:rsidR="00103CCD" w:rsidRPr="00C40D7B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noProof/>
                          <w:color w:val="000000" w:themeColor="text1"/>
                          <w:lang w:eastAsia="it-IT"/>
                        </w:rPr>
                        <w:drawing>
                          <wp:inline distT="0" distB="0" distL="0" distR="0" wp14:anchorId="59B68F20" wp14:editId="4B9DAB7F">
                            <wp:extent cx="6743700" cy="8248418"/>
                            <wp:effectExtent l="0" t="0" r="0" b="635"/>
                            <wp:docPr id="34" name="Immagin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scriptHotspot.png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60450" cy="8268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03CCD" w:rsidRPr="00C40D7B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color w:val="000000" w:themeColor="text1"/>
                          <w:lang w:bidi="it-IT"/>
                        </w:rPr>
                        <w:t xml:space="preserve">Codice contenente la prima </w:t>
                      </w:r>
                      <w:proofErr w:type="spellStart"/>
                      <w:r>
                        <w:rPr>
                          <w:color w:val="000000" w:themeColor="text1"/>
                          <w:lang w:bidi="it-IT"/>
                        </w:rPr>
                        <w:t>fetch</w:t>
                      </w:r>
                      <w:proofErr w:type="spellEnd"/>
                      <w:r>
                        <w:rPr>
                          <w:color w:val="000000" w:themeColor="text1"/>
                          <w:lang w:bidi="it-IT"/>
                        </w:rPr>
                        <w:t xml:space="preserve"> con la creazione delle aree sulla mappa</w:t>
                      </w:r>
                      <w:r>
                        <w:rPr>
                          <w:rFonts w:cstheme="minorHAnsi"/>
                          <w:color w:val="000000" w:themeColor="text1"/>
                          <w:lang w:bidi="it-IT"/>
                        </w:rPr>
                        <w:t>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03CCD" w:rsidRDefault="00103CCD" w:rsidP="00033448"/>
    <w:p w:rsidR="00103CCD" w:rsidRDefault="00103CCD">
      <w:r>
        <w:br w:type="page"/>
      </w:r>
    </w:p>
    <w:p w:rsidR="00103CCD" w:rsidRDefault="00103CCD" w:rsidP="00033448"/>
    <w:p w:rsidR="00265A13" w:rsidRDefault="00103CCD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34235F" wp14:editId="0C3DA9FD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6949440" cy="10332720"/>
                <wp:effectExtent l="0" t="0" r="3810" b="0"/>
                <wp:wrapNone/>
                <wp:docPr id="38" name="Casella di tes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033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03CCD" w:rsidRDefault="00103CCD" w:rsidP="00103CCD">
                            <w:pPr>
                              <w:spacing w:after="0"/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</w:pPr>
                          </w:p>
                          <w:p w:rsidR="00103CCD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  <w:p w:rsidR="00103CCD" w:rsidRPr="00C40D7B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eastAsia="it-IT"/>
                              </w:rPr>
                              <w:drawing>
                                <wp:inline distT="0" distB="0" distL="0" distR="0" wp14:anchorId="1F79F816" wp14:editId="252F2974">
                                  <wp:extent cx="6760450" cy="5465895"/>
                                  <wp:effectExtent l="0" t="0" r="2540" b="1905"/>
                                  <wp:docPr id="39" name="Immagin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scriptHotspot.png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60450" cy="54658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03CCD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Codice contenente la </w:t>
                            </w: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seconda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fetch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 xml:space="preserve"> con la creazione dei marker </w:t>
                            </w: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sulla mappa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bidi="it-IT"/>
                              </w:rPr>
                              <w:t>↑</w:t>
                            </w:r>
                          </w:p>
                          <w:p w:rsidR="00103CCD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eastAsia="it-IT"/>
                              </w:rPr>
                              <w:drawing>
                                <wp:inline distT="0" distB="0" distL="0" distR="0">
                                  <wp:extent cx="4000500" cy="3184513"/>
                                  <wp:effectExtent l="0" t="0" r="0" b="0"/>
                                  <wp:docPr id="40" name="Immagin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3.png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17410" cy="31979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03CCD" w:rsidRPr="00C40D7B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Funzione per la correzione dei testi non leggibili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bidi="it-IT"/>
                              </w:rPr>
                              <w:t>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4235F" id="Casella di testo 38" o:spid="_x0000_s1036" type="#_x0000_t202" style="position:absolute;margin-left:0;margin-top:.85pt;width:547.2pt;height:813.6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" fillcolor="white [3201]" stroked="f" strokeweight=".5pt">
                <v:textbox>
                  <w:txbxContent>
                    <w:p w:rsidR="00103CCD" w:rsidRDefault="00103CCD" w:rsidP="00103CCD">
                      <w:pPr>
                        <w:spacing w:after="0"/>
                        <w:rPr>
                          <w:b/>
                          <w:color w:val="70AD47" w:themeColor="accent6"/>
                          <w:lang w:bidi="it-IT"/>
                        </w:rPr>
                      </w:pPr>
                    </w:p>
                    <w:p w:rsidR="00103CCD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</w:p>
                    <w:p w:rsidR="00103CCD" w:rsidRPr="00C40D7B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noProof/>
                          <w:color w:val="000000" w:themeColor="text1"/>
                          <w:lang w:eastAsia="it-IT"/>
                        </w:rPr>
                        <w:drawing>
                          <wp:inline distT="0" distB="0" distL="0" distR="0" wp14:anchorId="1F79F816" wp14:editId="252F2974">
                            <wp:extent cx="6760450" cy="5465895"/>
                            <wp:effectExtent l="0" t="0" r="2540" b="1905"/>
                            <wp:docPr id="39" name="Immagin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scriptHotspot.png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60450" cy="54658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03CCD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color w:val="000000" w:themeColor="text1"/>
                          <w:lang w:bidi="it-IT"/>
                        </w:rPr>
                        <w:t xml:space="preserve">Codice contenente la </w:t>
                      </w:r>
                      <w:r>
                        <w:rPr>
                          <w:color w:val="000000" w:themeColor="text1"/>
                          <w:lang w:bidi="it-IT"/>
                        </w:rPr>
                        <w:t xml:space="preserve">seconda </w:t>
                      </w:r>
                      <w:proofErr w:type="spellStart"/>
                      <w:r>
                        <w:rPr>
                          <w:color w:val="000000" w:themeColor="text1"/>
                          <w:lang w:bidi="it-IT"/>
                        </w:rPr>
                        <w:t>fetch</w:t>
                      </w:r>
                      <w:proofErr w:type="spellEnd"/>
                      <w:r>
                        <w:rPr>
                          <w:color w:val="000000" w:themeColor="text1"/>
                          <w:lang w:bidi="it-IT"/>
                        </w:rPr>
                        <w:t xml:space="preserve"> con la creazione dei marker </w:t>
                      </w:r>
                      <w:r>
                        <w:rPr>
                          <w:color w:val="000000" w:themeColor="text1"/>
                          <w:lang w:bidi="it-IT"/>
                        </w:rPr>
                        <w:t>sulla mappa</w:t>
                      </w:r>
                      <w:r>
                        <w:rPr>
                          <w:rFonts w:cstheme="minorHAnsi"/>
                          <w:color w:val="000000" w:themeColor="text1"/>
                          <w:lang w:bidi="it-IT"/>
                        </w:rPr>
                        <w:t>↑</w:t>
                      </w:r>
                    </w:p>
                    <w:p w:rsidR="00103CCD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noProof/>
                          <w:color w:val="000000" w:themeColor="text1"/>
                          <w:lang w:eastAsia="it-IT"/>
                        </w:rPr>
                        <w:drawing>
                          <wp:inline distT="0" distB="0" distL="0" distR="0">
                            <wp:extent cx="4000500" cy="3184513"/>
                            <wp:effectExtent l="0" t="0" r="0" b="0"/>
                            <wp:docPr id="40" name="Immagin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3.png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17410" cy="31979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03CCD" w:rsidRPr="00C40D7B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color w:val="000000" w:themeColor="text1"/>
                          <w:lang w:bidi="it-IT"/>
                        </w:rPr>
                        <w:t>Funzione per la correzione dei testi non leggibili</w:t>
                      </w:r>
                      <w:r>
                        <w:rPr>
                          <w:rFonts w:cstheme="minorHAnsi"/>
                          <w:color w:val="000000" w:themeColor="text1"/>
                          <w:lang w:bidi="it-IT"/>
                        </w:rPr>
                        <w:t>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:rsidR="00265A13" w:rsidRPr="00DB57D4" w:rsidRDefault="00265A13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D3CB8F" wp14:editId="3034EFDD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6949440" cy="10332720"/>
                <wp:effectExtent l="0" t="0" r="3810" b="0"/>
                <wp:wrapNone/>
                <wp:docPr id="41" name="Casella di tes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033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03CCD" w:rsidRPr="00103CCD" w:rsidRDefault="00103CCD" w:rsidP="00103CCD">
                            <w:pPr>
                              <w:spacing w:after="0"/>
                              <w:rPr>
                                <w:color w:val="C00000"/>
                                <w:sz w:val="32"/>
                                <w:lang w:bidi="it-IT"/>
                              </w:rPr>
                            </w:pPr>
                            <w:r w:rsidRPr="00103CCD">
                              <w:rPr>
                                <w:b/>
                                <w:color w:val="C00000"/>
                                <w:sz w:val="32"/>
                                <w:lang w:bidi="it-IT"/>
                              </w:rPr>
                              <w:t>RISULTATO</w:t>
                            </w:r>
                          </w:p>
                          <w:p w:rsidR="00103CCD" w:rsidRPr="00C40D7B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eastAsia="it-IT"/>
                              </w:rPr>
                              <w:drawing>
                                <wp:inline distT="0" distB="0" distL="0" distR="0" wp14:anchorId="2E92EBFD" wp14:editId="55741ACE">
                                  <wp:extent cx="6629400" cy="8322014"/>
                                  <wp:effectExtent l="0" t="0" r="0" b="3175"/>
                                  <wp:docPr id="42" name="Immagin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scriptHotspot.png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43071" cy="83391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Anche in questa mappa q</w:t>
                            </w:r>
                            <w:r>
                              <w:rPr>
                                <w:color w:val="000000" w:themeColor="text1"/>
                                <w:lang w:bidi="it-IT"/>
                              </w:rPr>
                              <w:t>uando sulla mappa puntiamo il mouse su uno dei marker questo ci fornisce le principali informazioni di quel marker.</w:t>
                            </w:r>
                            <w:r w:rsidRPr="00103CCD">
                              <w:rPr>
                                <w:color w:val="000000" w:themeColor="text1"/>
                                <w:lang w:bidi="it-IT"/>
                              </w:rPr>
                              <w:t xml:space="preserve"> </w:t>
                            </w:r>
                          </w:p>
                          <w:p w:rsidR="00103CCD" w:rsidRPr="00C40D7B" w:rsidRDefault="00103CCD" w:rsidP="00103CCD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3CB8F" id="Casella di testo 41" o:spid="_x0000_s1037" type="#_x0000_t202" style="position:absolute;margin-left:0;margin-top:13.5pt;width:547.2pt;height:813.6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" fillcolor="white [3201]" stroked="f" strokeweight=".5pt">
                <v:textbox>
                  <w:txbxContent>
                    <w:p w:rsidR="00103CCD" w:rsidRPr="00103CCD" w:rsidRDefault="00103CCD" w:rsidP="00103CCD">
                      <w:pPr>
                        <w:spacing w:after="0"/>
                        <w:rPr>
                          <w:color w:val="C00000"/>
                          <w:sz w:val="32"/>
                          <w:lang w:bidi="it-IT"/>
                        </w:rPr>
                      </w:pPr>
                      <w:r w:rsidRPr="00103CCD">
                        <w:rPr>
                          <w:b/>
                          <w:color w:val="C00000"/>
                          <w:sz w:val="32"/>
                          <w:lang w:bidi="it-IT"/>
                        </w:rPr>
                        <w:t>RISULTATO</w:t>
                      </w:r>
                    </w:p>
                    <w:p w:rsidR="00103CCD" w:rsidRPr="00C40D7B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noProof/>
                          <w:color w:val="000000" w:themeColor="text1"/>
                          <w:lang w:eastAsia="it-IT"/>
                        </w:rPr>
                        <w:drawing>
                          <wp:inline distT="0" distB="0" distL="0" distR="0" wp14:anchorId="2E92EBFD" wp14:editId="55741ACE">
                            <wp:extent cx="6629400" cy="8322014"/>
                            <wp:effectExtent l="0" t="0" r="0" b="3175"/>
                            <wp:docPr id="42" name="Immagin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scriptHotspot.png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43071" cy="83391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65A13" w:rsidRDefault="00265A13" w:rsidP="00265A13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color w:val="000000" w:themeColor="text1"/>
                          <w:lang w:bidi="it-IT"/>
                        </w:rPr>
                        <w:t>Anche in questa mappa q</w:t>
                      </w:r>
                      <w:r>
                        <w:rPr>
                          <w:color w:val="000000" w:themeColor="text1"/>
                          <w:lang w:bidi="it-IT"/>
                        </w:rPr>
                        <w:t>uando sulla mappa puntiamo il mouse su uno dei marker questo ci fornisce le principali informazioni di quel marker.</w:t>
                      </w:r>
                      <w:r w:rsidRPr="00103CCD">
                        <w:rPr>
                          <w:color w:val="000000" w:themeColor="text1"/>
                          <w:lang w:bidi="it-IT"/>
                        </w:rPr>
                        <w:t xml:space="preserve"> </w:t>
                      </w:r>
                    </w:p>
                    <w:p w:rsidR="00103CCD" w:rsidRPr="00C40D7B" w:rsidRDefault="00103CCD" w:rsidP="00103CCD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:rsidR="00265A13" w:rsidRDefault="00A67262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892021" wp14:editId="23A2628A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6949440" cy="10332720"/>
                <wp:effectExtent l="0" t="0" r="3810" b="0"/>
                <wp:wrapNone/>
                <wp:docPr id="49" name="Casella di tes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033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67262" w:rsidRPr="00405158" w:rsidRDefault="00A67262" w:rsidP="00A67262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lang w:bidi="it-IT"/>
                              </w:rPr>
                            </w:pPr>
                            <w:bookmarkStart w:id="0" w:name="_GoBack"/>
                            <w:r w:rsidRPr="00405158">
                              <w:rPr>
                                <w:b/>
                                <w:color w:val="000000" w:themeColor="text1"/>
                                <w:lang w:bidi="it-IT"/>
                              </w:rPr>
                              <w:t>RISULTATO DELLA MAPPA COMPLESSIVA</w:t>
                            </w:r>
                          </w:p>
                          <w:bookmarkEnd w:id="0"/>
                          <w:p w:rsidR="00A67262" w:rsidRDefault="00A67262" w:rsidP="00A67262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  <w:p w:rsidR="00A67262" w:rsidRDefault="00A67262" w:rsidP="00A67262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eastAsia="it-IT"/>
                              </w:rPr>
                              <w:drawing>
                                <wp:inline distT="0" distB="0" distL="0" distR="0">
                                  <wp:extent cx="6760210" cy="6920230"/>
                                  <wp:effectExtent l="0" t="0" r="2540" b="0"/>
                                  <wp:docPr id="51" name="Immagin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11.png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60210" cy="6920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7262" w:rsidRDefault="00A67262" w:rsidP="00A67262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  <w:p w:rsidR="00A67262" w:rsidRPr="00C40D7B" w:rsidRDefault="00A67262" w:rsidP="00A67262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eastAsia="it-IT"/>
                              </w:rPr>
                              <w:drawing>
                                <wp:inline distT="0" distB="0" distL="0" distR="0">
                                  <wp:extent cx="3162741" cy="2857899"/>
                                  <wp:effectExtent l="0" t="0" r="0" b="0"/>
                                  <wp:docPr id="54" name="Immagin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Screenshot (5).png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741" cy="28578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92021" id="Casella di testo 49" o:spid="_x0000_s1038" type="#_x0000_t202" style="position:absolute;margin-left:0;margin-top:14.35pt;width:547.2pt;height:813.6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" fillcolor="white [3201]" stroked="f" strokeweight=".5pt">
                <v:textbox>
                  <w:txbxContent>
                    <w:p w:rsidR="00A67262" w:rsidRPr="00405158" w:rsidRDefault="00A67262" w:rsidP="00A67262">
                      <w:pPr>
                        <w:spacing w:after="0"/>
                        <w:rPr>
                          <w:b/>
                          <w:color w:val="000000" w:themeColor="text1"/>
                          <w:lang w:bidi="it-IT"/>
                        </w:rPr>
                      </w:pPr>
                      <w:bookmarkStart w:id="1" w:name="_GoBack"/>
                      <w:r w:rsidRPr="00405158">
                        <w:rPr>
                          <w:b/>
                          <w:color w:val="000000" w:themeColor="text1"/>
                          <w:lang w:bidi="it-IT"/>
                        </w:rPr>
                        <w:t>RISULTATO DELLA MAPPA COMPLESSIVA</w:t>
                      </w:r>
                    </w:p>
                    <w:bookmarkEnd w:id="1"/>
                    <w:p w:rsidR="00A67262" w:rsidRDefault="00A67262" w:rsidP="00A67262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</w:p>
                    <w:p w:rsidR="00A67262" w:rsidRDefault="00A67262" w:rsidP="00A67262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noProof/>
                          <w:color w:val="000000" w:themeColor="text1"/>
                          <w:lang w:eastAsia="it-IT"/>
                        </w:rPr>
                        <w:drawing>
                          <wp:inline distT="0" distB="0" distL="0" distR="0">
                            <wp:extent cx="6760210" cy="6920230"/>
                            <wp:effectExtent l="0" t="0" r="2540" b="0"/>
                            <wp:docPr id="51" name="Immagin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11.png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60210" cy="6920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7262" w:rsidRDefault="00A67262" w:rsidP="00A67262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</w:p>
                    <w:p w:rsidR="00A67262" w:rsidRPr="00C40D7B" w:rsidRDefault="00A67262" w:rsidP="00A67262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noProof/>
                          <w:color w:val="000000" w:themeColor="text1"/>
                          <w:lang w:eastAsia="it-IT"/>
                        </w:rPr>
                        <w:drawing>
                          <wp:inline distT="0" distB="0" distL="0" distR="0">
                            <wp:extent cx="3162741" cy="2857899"/>
                            <wp:effectExtent l="0" t="0" r="0" b="0"/>
                            <wp:docPr id="54" name="Immagin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Screenshot (5).png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741" cy="28578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5A13" w:rsidRDefault="00265A13"/>
    <w:p w:rsidR="00265A13" w:rsidRDefault="000F5174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3669030</wp:posOffset>
                </wp:positionH>
                <wp:positionV relativeFrom="paragraph">
                  <wp:posOffset>7360920</wp:posOffset>
                </wp:positionV>
                <wp:extent cx="2663190" cy="354330"/>
                <wp:effectExtent l="0" t="0" r="22860" b="26670"/>
                <wp:wrapNone/>
                <wp:docPr id="55" name="Casella di tes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19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5174" w:rsidRPr="000F5174" w:rsidRDefault="000F5174">
                            <w:pPr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5174"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DF"/>
                            </w:r>
                            <w:r w:rsidRPr="000F5174"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Menu di selezione dei marker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55" o:spid="_x0000_s1039" type="#_x0000_t202" style="position:absolute;margin-left:288.9pt;margin-top:579.6pt;width:209.7pt;height:27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" fillcolor="white [3201]" strokeweight=".5pt">
                <v:textbox>
                  <w:txbxContent>
                    <w:p w:rsidR="000F5174" w:rsidRPr="000F5174" w:rsidRDefault="000F5174">
                      <w:pPr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F5174"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DF"/>
                      </w:r>
                      <w:r w:rsidRPr="000F5174"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Menu di selezione dei marker</w:t>
                      </w:r>
                    </w:p>
                  </w:txbxContent>
                </v:textbox>
              </v:shape>
            </w:pict>
          </mc:Fallback>
        </mc:AlternateContent>
      </w:r>
      <w:r w:rsidR="00265A13">
        <w:br w:type="page"/>
      </w:r>
    </w:p>
    <w:p w:rsidR="00A67262" w:rsidRDefault="00A67262"/>
    <w:p w:rsidR="00265A13" w:rsidRDefault="00265A13"/>
    <w:p w:rsidR="00265A13" w:rsidRDefault="00A67262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D941BE" wp14:editId="18BBEE4B">
                <wp:simplePos x="0" y="0"/>
                <wp:positionH relativeFrom="margin">
                  <wp:posOffset>160020</wp:posOffset>
                </wp:positionH>
                <wp:positionV relativeFrom="paragraph">
                  <wp:posOffset>10795</wp:posOffset>
                </wp:positionV>
                <wp:extent cx="6949440" cy="10332720"/>
                <wp:effectExtent l="0" t="0" r="3810" b="0"/>
                <wp:wrapNone/>
                <wp:docPr id="52" name="Casella di tes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033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67262" w:rsidRPr="00405158" w:rsidRDefault="00A67262" w:rsidP="00A67262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lang w:bidi="it-IT"/>
                              </w:rPr>
                            </w:pPr>
                            <w:r w:rsidRPr="00405158">
                              <w:rPr>
                                <w:b/>
                                <w:color w:val="000000" w:themeColor="text1"/>
                                <w:lang w:bidi="it-IT"/>
                              </w:rPr>
                              <w:t xml:space="preserve">RISULTATO DELLA </w:t>
                            </w:r>
                            <w:r w:rsidR="000F5174" w:rsidRPr="00405158">
                              <w:rPr>
                                <w:b/>
                                <w:color w:val="000000" w:themeColor="text1"/>
                                <w:lang w:bidi="it-IT"/>
                              </w:rPr>
                              <w:t>HOME PAGE</w:t>
                            </w:r>
                          </w:p>
                          <w:p w:rsidR="00405158" w:rsidRDefault="00405158" w:rsidP="00A67262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  <w:p w:rsidR="000F5174" w:rsidRDefault="00405158" w:rsidP="00A67262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eastAsia="it-IT"/>
                              </w:rPr>
                              <w:drawing>
                                <wp:inline distT="0" distB="0" distL="0" distR="0">
                                  <wp:extent cx="6760210" cy="6703060"/>
                                  <wp:effectExtent l="0" t="0" r="2540" b="2540"/>
                                  <wp:docPr id="58" name="Immagine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hhh.png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60210" cy="6703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7262" w:rsidRPr="00C40D7B" w:rsidRDefault="00A67262" w:rsidP="00A67262">
                            <w:pPr>
                              <w:spacing w:after="0"/>
                              <w:rPr>
                                <w:color w:val="000000" w:themeColor="text1"/>
                                <w:lang w:bidi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941BE" id="Casella di testo 52" o:spid="_x0000_s1040" type="#_x0000_t202" style="position:absolute;margin-left:12.6pt;margin-top:.85pt;width:547.2pt;height:813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" fillcolor="white [3201]" stroked="f" strokeweight=".5pt">
                <v:textbox>
                  <w:txbxContent>
                    <w:p w:rsidR="00A67262" w:rsidRPr="00405158" w:rsidRDefault="00A67262" w:rsidP="00A67262">
                      <w:pPr>
                        <w:spacing w:after="0"/>
                        <w:rPr>
                          <w:b/>
                          <w:color w:val="000000" w:themeColor="text1"/>
                          <w:lang w:bidi="it-IT"/>
                        </w:rPr>
                      </w:pPr>
                      <w:r w:rsidRPr="00405158">
                        <w:rPr>
                          <w:b/>
                          <w:color w:val="000000" w:themeColor="text1"/>
                          <w:lang w:bidi="it-IT"/>
                        </w:rPr>
                        <w:t xml:space="preserve">RISULTATO DELLA </w:t>
                      </w:r>
                      <w:r w:rsidR="000F5174" w:rsidRPr="00405158">
                        <w:rPr>
                          <w:b/>
                          <w:color w:val="000000" w:themeColor="text1"/>
                          <w:lang w:bidi="it-IT"/>
                        </w:rPr>
                        <w:t>HOME PAGE</w:t>
                      </w:r>
                    </w:p>
                    <w:p w:rsidR="00405158" w:rsidRDefault="00405158" w:rsidP="00A67262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</w:p>
                    <w:p w:rsidR="000F5174" w:rsidRDefault="00405158" w:rsidP="00A67262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  <w:r>
                        <w:rPr>
                          <w:noProof/>
                          <w:color w:val="000000" w:themeColor="text1"/>
                          <w:lang w:eastAsia="it-IT"/>
                        </w:rPr>
                        <w:drawing>
                          <wp:inline distT="0" distB="0" distL="0" distR="0">
                            <wp:extent cx="6760210" cy="6703060"/>
                            <wp:effectExtent l="0" t="0" r="2540" b="2540"/>
                            <wp:docPr id="58" name="Immagine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" name="hhh.png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60210" cy="6703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7262" w:rsidRPr="00C40D7B" w:rsidRDefault="00A67262" w:rsidP="00A67262">
                      <w:pPr>
                        <w:spacing w:after="0"/>
                        <w:rPr>
                          <w:color w:val="000000" w:themeColor="text1"/>
                          <w:lang w:bidi="it-I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5A13">
        <w:br w:type="page"/>
      </w:r>
    </w:p>
    <w:p w:rsidR="00103CCD" w:rsidRDefault="00103CCD"/>
    <w:p w:rsidR="00265A13" w:rsidRDefault="00265A13" w:rsidP="00033448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43CA3F" wp14:editId="4CB29323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6949440" cy="10332720"/>
                <wp:effectExtent l="0" t="0" r="3810" b="0"/>
                <wp:wrapNone/>
                <wp:docPr id="44" name="Casella di tes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033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65A13" w:rsidRDefault="00265A13" w:rsidP="00265A13">
                            <w:pPr>
                              <w:spacing w:after="0"/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  <w:t>WBS: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 xml:space="preserve">Progetto </w:t>
                            </w:r>
                            <w:proofErr w:type="spellStart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WebApp</w:t>
                            </w:r>
                            <w:proofErr w:type="spellEnd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 xml:space="preserve"> Brescia​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-Inizializzazione del progetto​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--Definizione degli Obiettivi del Progetto​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--Analisi dei Requisiti​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--Identificazione delle Parti Interessate​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-Pianificazione del progetto​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--Creazione del Pianificazione del Progetto​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--Ricerca delle Risorse​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--Definizione del Calendario del Progetto​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</w:t>
                            </w:r>
                            <w:proofErr w:type="spellStart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Progettazzione</w:t>
                            </w:r>
                            <w:proofErr w:type="spellEnd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 xml:space="preserve"> </w:t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--Progettazione dell'Interfaccia Utente (UI)​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 xml:space="preserve">---Creazione di </w:t>
                            </w:r>
                            <w:proofErr w:type="spellStart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Mockup</w:t>
                            </w:r>
                            <w:proofErr w:type="spellEnd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---Creazione di Prototipi​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 xml:space="preserve">--Progettazione dell'Architettura del </w:t>
                            </w:r>
                            <w:proofErr w:type="spellStart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Frontend</w:t>
                            </w:r>
                            <w:proofErr w:type="spellEnd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A67262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---Scelta del Framework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---Definizione delle Componenti Principali​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-Sviluppo​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--Configurazione dell'Ambiente di Sviluppo​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 xml:space="preserve">--Implementazione delle Componenti </w:t>
                            </w:r>
                            <w:proofErr w:type="spellStart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Frontend</w:t>
                            </w:r>
                            <w:proofErr w:type="spellEnd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---</w:t>
                            </w:r>
                            <w:proofErr w:type="spellStart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Header</w:t>
                            </w:r>
                            <w:proofErr w:type="spellEnd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---</w:t>
                            </w:r>
                            <w:proofErr w:type="spellStart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Footer</w:t>
                            </w:r>
                            <w:proofErr w:type="spellEnd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---Pagina Principale​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---Altre Pagine​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 xml:space="preserve"> </w:t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--Implementazione delle Funzionalità Interattive​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---Caricamento Dati Asincrono​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---Animazioni​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-Test​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</w:t>
                            </w:r>
                            <w:proofErr w:type="spellStart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Testing</w:t>
                            </w:r>
                            <w:proofErr w:type="spellEnd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 xml:space="preserve"> Unitario delle Componenti​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</w:t>
                            </w:r>
                            <w:proofErr w:type="spellStart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>Testing</w:t>
                            </w:r>
                            <w:proofErr w:type="spellEnd"/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 xml:space="preserve"> delle Funzionalità Interattive​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-Chiusura del progetto​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--Produzione della Presentazione Finale​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--Consegna​</w:t>
                            </w: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</w:p>
                          <w:p w:rsidR="00265A13" w:rsidRPr="00265A13" w:rsidRDefault="00265A13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</w:r>
                            <w:r w:rsidRPr="00265A13"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  <w:tab/>
                              <w:t>--Valutazione del Progetto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3CA3F" id="Casella di testo 44" o:spid="_x0000_s1041" type="#_x0000_t202" style="position:absolute;margin-left:0;margin-top:14.35pt;width:547.2pt;height:813.6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" fillcolor="white [3201]" stroked="f" strokeweight=".5pt">
                <v:textbox>
                  <w:txbxContent>
                    <w:p w:rsidR="00265A13" w:rsidRDefault="00265A13" w:rsidP="00265A13">
                      <w:pPr>
                        <w:spacing w:after="0"/>
                        <w:rPr>
                          <w:b/>
                          <w:color w:val="70AD47" w:themeColor="accent6"/>
                          <w:lang w:bidi="it-IT"/>
                        </w:rPr>
                      </w:pPr>
                      <w:r>
                        <w:rPr>
                          <w:b/>
                          <w:color w:val="70AD47" w:themeColor="accent6"/>
                          <w:lang w:bidi="it-IT"/>
                        </w:rPr>
                        <w:t>WBS: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 xml:space="preserve">Progetto </w:t>
                      </w:r>
                      <w:proofErr w:type="spellStart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WebApp</w:t>
                      </w:r>
                      <w:proofErr w:type="spellEnd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 xml:space="preserve"> Brescia​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-Inizializzazione del progetto​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--Definizione degli Obiettivi del Progetto​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--Analisi dei Requisiti​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--Identificazione delle Parti Interessate​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-Pianificazione del progetto​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--Creazione del Pianificazione del Progetto​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--Ricerca delle Risorse​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--Definizione del Calendario del Progetto​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</w:t>
                      </w:r>
                      <w:proofErr w:type="spellStart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Progettazzione</w:t>
                      </w:r>
                      <w:proofErr w:type="spellEnd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 xml:space="preserve"> </w:t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--Progettazione dell'Interfaccia Utente (UI)​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 xml:space="preserve">---Creazione di </w:t>
                      </w:r>
                      <w:proofErr w:type="spellStart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Mockup</w:t>
                      </w:r>
                      <w:proofErr w:type="spellEnd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---Creazione di Prototipi​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 xml:space="preserve">--Progettazione dell'Architettura del </w:t>
                      </w:r>
                      <w:proofErr w:type="spellStart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Frontend</w:t>
                      </w:r>
                      <w:proofErr w:type="spellEnd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A67262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---Scelta del Framework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---Definizione delle Componenti Principali​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-Sviluppo​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--Configurazione dell'Ambiente di Sviluppo​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 xml:space="preserve">--Implementazione delle Componenti </w:t>
                      </w:r>
                      <w:proofErr w:type="spellStart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Frontend</w:t>
                      </w:r>
                      <w:proofErr w:type="spellEnd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---</w:t>
                      </w:r>
                      <w:proofErr w:type="spellStart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Header</w:t>
                      </w:r>
                      <w:proofErr w:type="spellEnd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---</w:t>
                      </w:r>
                      <w:proofErr w:type="spellStart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Footer</w:t>
                      </w:r>
                      <w:proofErr w:type="spellEnd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---Pagina Principale​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---Altre Pagine​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 xml:space="preserve"> </w:t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--Implementazione delle Funzionalità Interattive​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---Caricamento Dati Asincrono​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---Animazioni​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-Test​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</w:t>
                      </w:r>
                      <w:proofErr w:type="spellStart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Testing</w:t>
                      </w:r>
                      <w:proofErr w:type="spellEnd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 xml:space="preserve"> Unitario delle Componenti​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</w:t>
                      </w:r>
                      <w:proofErr w:type="spellStart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>Testing</w:t>
                      </w:r>
                      <w:proofErr w:type="spellEnd"/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 xml:space="preserve"> delle Funzionalità Interattive​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-Chiusura del progetto​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--Produzione della Presentazione Finale​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--Consegna​</w:t>
                      </w: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</w:p>
                    <w:p w:rsidR="00265A13" w:rsidRPr="00265A13" w:rsidRDefault="00265A13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</w:r>
                      <w:r w:rsidRPr="00265A13"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  <w:tab/>
                        <w:t>--Valutazione del Progetto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5A13" w:rsidRDefault="00265A13">
      <w:r>
        <w:br w:type="page"/>
      </w:r>
    </w:p>
    <w:p w:rsidR="000F5174" w:rsidRDefault="000F5174" w:rsidP="00033448"/>
    <w:p w:rsidR="000F5174" w:rsidRDefault="000F5174" w:rsidP="00033448"/>
    <w:p w:rsidR="000F5174" w:rsidRDefault="00405158" w:rsidP="00405158">
      <w:pPr>
        <w:jc w:val="center"/>
      </w:pPr>
      <w:r>
        <w:rPr>
          <w:noProof/>
          <w:lang w:eastAsia="it-IT"/>
        </w:rPr>
        <w:drawing>
          <wp:inline distT="0" distB="0" distL="0" distR="0" wp14:anchorId="7276D5DE" wp14:editId="53F7A1EB">
            <wp:extent cx="7090611" cy="1527810"/>
            <wp:effectExtent l="0" t="0" r="0" b="0"/>
            <wp:docPr id="57" name="Immagin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lide1.jp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9723" r="-235" b="36524"/>
                    <a:stretch/>
                  </pic:blipFill>
                  <pic:spPr bwMode="auto">
                    <a:xfrm>
                      <a:off x="0" y="0"/>
                      <a:ext cx="7094957" cy="1528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5174" w:rsidRDefault="000F5174" w:rsidP="00033448"/>
    <w:p w:rsidR="00405158" w:rsidRDefault="00405158" w:rsidP="00405158"/>
    <w:p w:rsidR="00392FA9" w:rsidRPr="000F5174" w:rsidRDefault="00265A13" w:rsidP="00405158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1897B4" wp14:editId="458098BA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6949440" cy="10332720"/>
                <wp:effectExtent l="0" t="0" r="3810" b="0"/>
                <wp:wrapNone/>
                <wp:docPr id="47" name="Casella di tes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1033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65A13" w:rsidRDefault="00265A13" w:rsidP="00265A13">
                            <w:pPr>
                              <w:spacing w:after="0"/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  <w:t>GANT</w:t>
                            </w:r>
                            <w:r>
                              <w:rPr>
                                <w:b/>
                                <w:color w:val="70AD47" w:themeColor="accent6"/>
                                <w:lang w:bidi="it-IT"/>
                              </w:rPr>
                              <w:t>:</w:t>
                            </w:r>
                          </w:p>
                          <w:p w:rsidR="00265A13" w:rsidRPr="00265A13" w:rsidRDefault="00A67262" w:rsidP="00265A13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  <w:lang w:bidi="it-IT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eastAsia="it-IT"/>
                              </w:rPr>
                              <w:drawing>
                                <wp:inline distT="0" distB="0" distL="0" distR="0">
                                  <wp:extent cx="6760210" cy="2085340"/>
                                  <wp:effectExtent l="0" t="0" r="2540" b="0"/>
                                  <wp:docPr id="48" name="Immagin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Screenshot 2023-12-04 190908.png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60210" cy="2085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897B4" id="Casella di testo 47" o:spid="_x0000_s1042" type="#_x0000_t202" style="position:absolute;margin-left:0;margin-top:14.35pt;width:547.2pt;height:813.6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" fillcolor="white [3201]" stroked="f" strokeweight=".5pt">
                <v:textbox>
                  <w:txbxContent>
                    <w:p w:rsidR="00265A13" w:rsidRDefault="00265A13" w:rsidP="00265A13">
                      <w:pPr>
                        <w:spacing w:after="0"/>
                        <w:rPr>
                          <w:b/>
                          <w:color w:val="70AD47" w:themeColor="accent6"/>
                          <w:lang w:bidi="it-IT"/>
                        </w:rPr>
                      </w:pPr>
                      <w:r>
                        <w:rPr>
                          <w:b/>
                          <w:color w:val="70AD47" w:themeColor="accent6"/>
                          <w:lang w:bidi="it-IT"/>
                        </w:rPr>
                        <w:t>GANT</w:t>
                      </w:r>
                      <w:r>
                        <w:rPr>
                          <w:b/>
                          <w:color w:val="70AD47" w:themeColor="accent6"/>
                          <w:lang w:bidi="it-IT"/>
                        </w:rPr>
                        <w:t>:</w:t>
                      </w:r>
                    </w:p>
                    <w:p w:rsidR="00265A13" w:rsidRPr="00265A13" w:rsidRDefault="00A67262" w:rsidP="00265A13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  <w:lang w:bidi="it-IT"/>
                        </w:rPr>
                      </w:pPr>
                      <w:r>
                        <w:rPr>
                          <w:noProof/>
                          <w:color w:val="000000" w:themeColor="text1"/>
                          <w:sz w:val="18"/>
                          <w:szCs w:val="18"/>
                          <w:lang w:eastAsia="it-IT"/>
                        </w:rPr>
                        <w:drawing>
                          <wp:inline distT="0" distB="0" distL="0" distR="0">
                            <wp:extent cx="6760210" cy="2085340"/>
                            <wp:effectExtent l="0" t="0" r="2540" b="0"/>
                            <wp:docPr id="48" name="Immagin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Screenshot 2023-12-04 190908.png"/>
                                    <pic:cNvPicPr/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60210" cy="2085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92FA9" w:rsidRPr="000F5174" w:rsidSect="0081425F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attachedTemplate r:id="rId1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E00"/>
    <w:rsid w:val="00021C04"/>
    <w:rsid w:val="00033448"/>
    <w:rsid w:val="000355D4"/>
    <w:rsid w:val="000A688D"/>
    <w:rsid w:val="000B4502"/>
    <w:rsid w:val="000F5174"/>
    <w:rsid w:val="00103CCD"/>
    <w:rsid w:val="001057EA"/>
    <w:rsid w:val="001631B2"/>
    <w:rsid w:val="00265A13"/>
    <w:rsid w:val="00392FA9"/>
    <w:rsid w:val="00405158"/>
    <w:rsid w:val="004054E2"/>
    <w:rsid w:val="00515218"/>
    <w:rsid w:val="005C4375"/>
    <w:rsid w:val="005F4FBD"/>
    <w:rsid w:val="007A0EA4"/>
    <w:rsid w:val="007C78CD"/>
    <w:rsid w:val="0081425F"/>
    <w:rsid w:val="008A03AE"/>
    <w:rsid w:val="009C303C"/>
    <w:rsid w:val="00A1111B"/>
    <w:rsid w:val="00A67262"/>
    <w:rsid w:val="00AC5271"/>
    <w:rsid w:val="00C40D7B"/>
    <w:rsid w:val="00CC7757"/>
    <w:rsid w:val="00D76AB2"/>
    <w:rsid w:val="00DB57D4"/>
    <w:rsid w:val="00E74C51"/>
    <w:rsid w:val="00EC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D73C9"/>
  <w15:chartTrackingRefBased/>
  <w15:docId w15:val="{CF274B35-722A-4E21-9D2A-CF40A97E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265A13"/>
  </w:style>
  <w:style w:type="paragraph" w:styleId="Titolo1">
    <w:name w:val="heading 1"/>
    <w:basedOn w:val="Normale"/>
    <w:next w:val="Normale"/>
    <w:link w:val="Titolo1Carattere"/>
    <w:uiPriority w:val="9"/>
    <w:qFormat/>
    <w:rsid w:val="00D76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76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B4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CC7757"/>
    <w:pPr>
      <w:spacing w:after="0" w:line="240" w:lineRule="auto"/>
      <w:ind w:left="720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84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C7757"/>
    <w:rPr>
      <w:rFonts w:asciiTheme="majorHAnsi" w:eastAsiaTheme="majorEastAsia" w:hAnsiTheme="majorHAnsi" w:cstheme="majorBidi"/>
      <w:color w:val="FFFFFF" w:themeColor="background1"/>
      <w:spacing w:val="-10"/>
      <w:kern w:val="28"/>
      <w:sz w:val="84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4502"/>
    <w:pPr>
      <w:numPr>
        <w:ilvl w:val="1"/>
      </w:numPr>
      <w:ind w:left="720"/>
    </w:pPr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4502"/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essunaspaziatura">
    <w:name w:val="No Spacing"/>
    <w:uiPriority w:val="1"/>
    <w:qFormat/>
    <w:rsid w:val="000B4502"/>
    <w:pPr>
      <w:spacing w:after="0" w:line="240" w:lineRule="auto"/>
    </w:pPr>
  </w:style>
  <w:style w:type="character" w:customStyle="1" w:styleId="Titolo3Carattere">
    <w:name w:val="Titolo 3 Carattere"/>
    <w:basedOn w:val="Carpredefinitoparagrafo"/>
    <w:link w:val="Titolo3"/>
    <w:uiPriority w:val="9"/>
    <w:rsid w:val="000B45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0355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5uFayLXx/ATTI7a48fc968dab9a335db01f64c5501d4243E71323/mappa-interattiva-utilita" TargetMode="External"/><Relationship Id="rId13" Type="http://schemas.openxmlformats.org/officeDocument/2006/relationships/hyperlink" Target="https://www.dati.lombardia.it/resource/nkxw-x4xd.json" TargetMode="External"/><Relationship Id="rId18" Type="http://schemas.openxmlformats.org/officeDocument/2006/relationships/hyperlink" Target="https://www.dati.lombardia.it/resource/ufkd-whtz.json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www.figma.com/file/c2AfAPLjfzS0RXpeL3X1mq/BRESCIA-CITY?type=design&amp;node-id=0%3A1&amp;mode=design&amp;t=Vum8ybxEpoXiXIDR-1" TargetMode="External"/><Relationship Id="rId12" Type="http://schemas.openxmlformats.org/officeDocument/2006/relationships/hyperlink" Target="https://www.dati.lombardia.it/resource/ufkd-whtz.json" TargetMode="External"/><Relationship Id="rId17" Type="http://schemas.openxmlformats.org/officeDocument/2006/relationships/hyperlink" Target="https://www.dati.lombardia.it/resource/ufkd-whtz.json" TargetMode="Externa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leafletjs.com/" TargetMode="Externa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invite/b/5uFayLXx/ATTI7a48fc968dab9a335db01f64c5501d4243E71323/mappa-interattiva-utilita" TargetMode="External"/><Relationship Id="rId11" Type="http://schemas.openxmlformats.org/officeDocument/2006/relationships/hyperlink" Target="https://www.dati.lombardia.it/resource/ufkd-whtz.json" TargetMode="External"/><Relationship Id="rId24" Type="http://schemas.openxmlformats.org/officeDocument/2006/relationships/image" Target="media/image8.png"/><Relationship Id="rId5" Type="http://schemas.openxmlformats.org/officeDocument/2006/relationships/image" Target="media/image1.jpg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leafletjs.com/" TargetMode="External"/><Relationship Id="rId19" Type="http://schemas.openxmlformats.org/officeDocument/2006/relationships/hyperlink" Target="https://www.dati.lombardia.it/resource/nkxw-x4xd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file/c2AfAPLjfzS0RXpeL3X1mq/BRESCIA-CITY?type=design&amp;node-id=0%3A1&amp;mode=design&amp;t=Vum8ybxEpoXiXIDR-1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11.jp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nte\AppData\Roaming\Microsoft\Templates\Rapporto%20(tema%20Origin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F6620-4B5A-4A0B-BA5D-8FAE444CB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Rapporto (tema Origine)</Template>
  <TotalTime>186</TotalTime>
  <Pages>9</Pages>
  <Words>10</Words>
  <Characters>60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WEB-APP BRESCIA CITY</dc:title>
  <dc:subject/>
  <dc:creator>DANIELE</dc:creator>
  <cp:keywords/>
  <dc:description/>
  <cp:lastModifiedBy>DANIELE</cp:lastModifiedBy>
  <cp:revision>4</cp:revision>
  <cp:lastPrinted>2023-12-04T18:45:00Z</cp:lastPrinted>
  <dcterms:created xsi:type="dcterms:W3CDTF">2023-12-04T15:39:00Z</dcterms:created>
  <dcterms:modified xsi:type="dcterms:W3CDTF">2023-12-04T18:45:00Z</dcterms:modified>
</cp:coreProperties>
</file>